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3CFAC9" w14:textId="097221A7" w:rsidR="00F24AD4" w:rsidRDefault="00863960">
      <w:pPr>
        <w:pStyle w:val="Heading1"/>
        <w:rPr>
          <w:u w:val="single"/>
        </w:rPr>
      </w:pPr>
      <w:r>
        <w:rPr>
          <w:u w:val="single"/>
        </w:rPr>
        <w:t>Augustine Fees Raising pledges and</w:t>
      </w:r>
      <w:r w:rsidR="000139B1">
        <w:rPr>
          <w:u w:val="single"/>
        </w:rPr>
        <w:t xml:space="preserve"> contributions </w:t>
      </w:r>
    </w:p>
    <w:p w14:paraId="5C509B22" w14:textId="565CB61A" w:rsidR="000139B1" w:rsidRPr="00863960" w:rsidRDefault="000139B1">
      <w:pPr>
        <w:pStyle w:val="Heading1"/>
        <w:rPr>
          <w:u w:val="single"/>
        </w:rPr>
      </w:pPr>
      <w:r>
        <w:rPr>
          <w:u w:val="single"/>
        </w:rPr>
        <w:t xml:space="preserve">List </w:t>
      </w:r>
    </w:p>
    <w:tbl>
      <w:tblPr>
        <w:tblW w:w="5000" w:type="pct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ook w:val="01E0" w:firstRow="1" w:lastRow="1" w:firstColumn="1" w:lastColumn="1" w:noHBand="0" w:noVBand="0"/>
        <w:tblCaption w:val="Content table"/>
      </w:tblPr>
      <w:tblGrid>
        <w:gridCol w:w="3540"/>
        <w:gridCol w:w="6196"/>
      </w:tblGrid>
      <w:tr w:rsidR="00F24AD4" w:rsidRPr="002257F9" w14:paraId="7161B1B1" w14:textId="77777777">
        <w:trPr>
          <w:trHeight w:val="522"/>
          <w:tblHeader/>
        </w:trPr>
        <w:tc>
          <w:tcPr>
            <w:tcW w:w="3600" w:type="dxa"/>
            <w:shd w:val="clear" w:color="auto" w:fill="365F91" w:themeFill="accent1" w:themeFillShade="BF"/>
            <w:vAlign w:val="center"/>
          </w:tcPr>
          <w:p w14:paraId="746DBBB8" w14:textId="2D0EA9AF" w:rsidR="00F24AD4" w:rsidRPr="005767BB" w:rsidRDefault="005767BB">
            <w:pPr>
              <w:pStyle w:val="Heading2"/>
              <w:rPr>
                <w:i/>
                <w:iCs/>
              </w:rPr>
            </w:pPr>
            <w:r>
              <w:rPr>
                <w:i/>
                <w:iCs/>
              </w:rPr>
              <w:t>Names</w:t>
            </w:r>
          </w:p>
        </w:tc>
        <w:tc>
          <w:tcPr>
            <w:tcW w:w="6408" w:type="dxa"/>
            <w:shd w:val="clear" w:color="auto" w:fill="365F91" w:themeFill="accent1" w:themeFillShade="BF"/>
            <w:vAlign w:val="center"/>
          </w:tcPr>
          <w:p w14:paraId="30C785B8" w14:textId="22345487" w:rsidR="00F24AD4" w:rsidRPr="002257F9" w:rsidRDefault="005767BB">
            <w:pPr>
              <w:pStyle w:val="Heading2"/>
            </w:pPr>
            <w:r>
              <w:t>Amount pledg</w:t>
            </w:r>
            <w:r w:rsidR="008E0DBF">
              <w:t xml:space="preserve">ed </w:t>
            </w:r>
          </w:p>
        </w:tc>
      </w:tr>
      <w:tr w:rsidR="00F24AD4" w:rsidRPr="002257F9" w14:paraId="64D18793" w14:textId="77777777">
        <w:trPr>
          <w:trHeight w:val="720"/>
        </w:trPr>
        <w:tc>
          <w:tcPr>
            <w:tcW w:w="3600" w:type="dxa"/>
            <w:vAlign w:val="center"/>
          </w:tcPr>
          <w:p w14:paraId="2DDD9FEC" w14:textId="7B88642E" w:rsidR="00F24AD4" w:rsidRDefault="008E0DBF" w:rsidP="008E0DBF">
            <w:pPr>
              <w:pStyle w:val="Heading3"/>
              <w:numPr>
                <w:ilvl w:val="0"/>
                <w:numId w:val="1"/>
              </w:numPr>
            </w:pPr>
            <w:r>
              <w:t>Andre</w:t>
            </w:r>
            <w:r w:rsidR="00E80A8C">
              <w:t>w.                2000</w:t>
            </w:r>
          </w:p>
          <w:p w14:paraId="587B26C0" w14:textId="3DFE0A88" w:rsidR="00910BE4" w:rsidRDefault="00910BE4" w:rsidP="008E0DBF">
            <w:pPr>
              <w:pStyle w:val="Heading3"/>
              <w:numPr>
                <w:ilvl w:val="0"/>
                <w:numId w:val="1"/>
              </w:numPr>
            </w:pPr>
            <w:r>
              <w:t>Ma</w:t>
            </w:r>
            <w:r w:rsidR="00CD2481">
              <w:t xml:space="preserve">ma </w:t>
            </w:r>
            <w:proofErr w:type="spellStart"/>
            <w:r w:rsidR="00CD2481">
              <w:t>kim</w:t>
            </w:r>
            <w:proofErr w:type="spellEnd"/>
          </w:p>
          <w:p w14:paraId="70EA3764" w14:textId="77777777" w:rsidR="003A4970" w:rsidRDefault="009D3AB7" w:rsidP="008E0DBF">
            <w:pPr>
              <w:pStyle w:val="Heading3"/>
              <w:numPr>
                <w:ilvl w:val="0"/>
                <w:numId w:val="1"/>
              </w:numPr>
            </w:pPr>
            <w:proofErr w:type="spellStart"/>
            <w:r>
              <w:t>Mr.Job</w:t>
            </w:r>
            <w:proofErr w:type="spellEnd"/>
          </w:p>
          <w:p w14:paraId="798F01F3" w14:textId="77777777" w:rsidR="009D3AB7" w:rsidRDefault="009D3AB7" w:rsidP="008E0DBF">
            <w:pPr>
              <w:pStyle w:val="Heading3"/>
              <w:numPr>
                <w:ilvl w:val="0"/>
                <w:numId w:val="1"/>
              </w:numPr>
            </w:pPr>
            <w:proofErr w:type="spellStart"/>
            <w:r>
              <w:t>Mr.kamanja</w:t>
            </w:r>
            <w:proofErr w:type="spellEnd"/>
          </w:p>
          <w:p w14:paraId="083E9122" w14:textId="77777777" w:rsidR="009D3AB7" w:rsidRDefault="009D3AB7" w:rsidP="008E0DBF">
            <w:pPr>
              <w:pStyle w:val="Heading3"/>
              <w:numPr>
                <w:ilvl w:val="0"/>
                <w:numId w:val="1"/>
              </w:numPr>
            </w:pPr>
            <w:proofErr w:type="spellStart"/>
            <w:r>
              <w:t>Mr.</w:t>
            </w:r>
            <w:r w:rsidR="00910BE4">
              <w:t>mutiga</w:t>
            </w:r>
            <w:proofErr w:type="spellEnd"/>
          </w:p>
          <w:p w14:paraId="2A95C0F0" w14:textId="77777777" w:rsidR="001A54D5" w:rsidRDefault="001A54D5" w:rsidP="008E0DBF">
            <w:pPr>
              <w:pStyle w:val="Heading3"/>
              <w:numPr>
                <w:ilvl w:val="0"/>
                <w:numId w:val="1"/>
              </w:numPr>
            </w:pPr>
            <w:proofErr w:type="spellStart"/>
            <w:r>
              <w:t>Ma.Doreen</w:t>
            </w:r>
            <w:proofErr w:type="spellEnd"/>
          </w:p>
          <w:p w14:paraId="0BBC0CA5" w14:textId="77777777" w:rsidR="00AF533B" w:rsidRDefault="001A54D5" w:rsidP="008E0DBF">
            <w:pPr>
              <w:pStyle w:val="Heading3"/>
              <w:numPr>
                <w:ilvl w:val="0"/>
                <w:numId w:val="1"/>
              </w:numPr>
            </w:pPr>
            <w:proofErr w:type="spellStart"/>
            <w:r>
              <w:t>Mr.</w:t>
            </w:r>
            <w:r w:rsidR="00AF533B">
              <w:t>Joshua</w:t>
            </w:r>
            <w:proofErr w:type="spellEnd"/>
          </w:p>
          <w:p w14:paraId="2FA82A90" w14:textId="3FFCD8D2" w:rsidR="001A54D5" w:rsidRDefault="0076679F" w:rsidP="008E0DBF">
            <w:pPr>
              <w:pStyle w:val="Heading3"/>
              <w:numPr>
                <w:ilvl w:val="0"/>
                <w:numId w:val="1"/>
              </w:numPr>
            </w:pPr>
            <w:proofErr w:type="spellStart"/>
            <w:r>
              <w:t>Mr.thuranira</w:t>
            </w:r>
            <w:proofErr w:type="spellEnd"/>
            <w:r>
              <w:t xml:space="preserve"> </w:t>
            </w:r>
          </w:p>
          <w:p w14:paraId="20915770" w14:textId="22A1785E" w:rsidR="0076679F" w:rsidRDefault="0076679F" w:rsidP="008E0DBF">
            <w:pPr>
              <w:pStyle w:val="Heading3"/>
              <w:numPr>
                <w:ilvl w:val="0"/>
                <w:numId w:val="1"/>
              </w:numPr>
            </w:pPr>
            <w:proofErr w:type="spellStart"/>
            <w:r>
              <w:t>Mr</w:t>
            </w:r>
            <w:proofErr w:type="spellEnd"/>
            <w:r>
              <w:t xml:space="preserve"> </w:t>
            </w:r>
            <w:proofErr w:type="spellStart"/>
            <w:r>
              <w:t>Anington</w:t>
            </w:r>
            <w:proofErr w:type="spellEnd"/>
            <w:r>
              <w:t xml:space="preserve"> </w:t>
            </w:r>
          </w:p>
          <w:p w14:paraId="5F03470B" w14:textId="7061909B" w:rsidR="0076679F" w:rsidRDefault="0076679F" w:rsidP="008E0DBF">
            <w:pPr>
              <w:pStyle w:val="Heading3"/>
              <w:numPr>
                <w:ilvl w:val="0"/>
                <w:numId w:val="1"/>
              </w:numPr>
            </w:pPr>
            <w:r>
              <w:t xml:space="preserve">Uncle </w:t>
            </w:r>
            <w:proofErr w:type="spellStart"/>
            <w:r>
              <w:t>Kaluai</w:t>
            </w:r>
            <w:proofErr w:type="spellEnd"/>
            <w:r>
              <w:t xml:space="preserve"> </w:t>
            </w:r>
          </w:p>
          <w:p w14:paraId="622D6784" w14:textId="6CE1B0EF" w:rsidR="00203751" w:rsidRDefault="00203751" w:rsidP="008E0DBF">
            <w:pPr>
              <w:pStyle w:val="Heading3"/>
              <w:numPr>
                <w:ilvl w:val="0"/>
                <w:numId w:val="1"/>
              </w:numPr>
            </w:pPr>
            <w:proofErr w:type="spellStart"/>
            <w:r>
              <w:t>Babu</w:t>
            </w:r>
            <w:proofErr w:type="spellEnd"/>
            <w:r>
              <w:t xml:space="preserve"> Peter</w:t>
            </w:r>
          </w:p>
          <w:p w14:paraId="25D947F7" w14:textId="656D90F6" w:rsidR="00203751" w:rsidRDefault="00611996" w:rsidP="008E0DBF">
            <w:pPr>
              <w:pStyle w:val="Heading3"/>
              <w:numPr>
                <w:ilvl w:val="0"/>
                <w:numId w:val="1"/>
              </w:numPr>
            </w:pPr>
            <w:r>
              <w:t xml:space="preserve">Uncle Julius </w:t>
            </w:r>
          </w:p>
          <w:p w14:paraId="5AE52FCB" w14:textId="77777777" w:rsidR="001A54D5" w:rsidRDefault="00022CF8" w:rsidP="008E0DBF">
            <w:pPr>
              <w:pStyle w:val="Heading3"/>
              <w:numPr>
                <w:ilvl w:val="0"/>
                <w:numId w:val="1"/>
              </w:numPr>
            </w:pPr>
            <w:r>
              <w:t xml:space="preserve">Uncle </w:t>
            </w:r>
            <w:proofErr w:type="spellStart"/>
            <w:r>
              <w:t>Kinyua</w:t>
            </w:r>
            <w:proofErr w:type="spellEnd"/>
          </w:p>
          <w:p w14:paraId="301DCFFE" w14:textId="77777777" w:rsidR="00022CF8" w:rsidRDefault="00022CF8" w:rsidP="008E0DBF">
            <w:pPr>
              <w:pStyle w:val="Heading3"/>
              <w:numPr>
                <w:ilvl w:val="0"/>
                <w:numId w:val="1"/>
              </w:numPr>
            </w:pPr>
            <w:r>
              <w:t xml:space="preserve">Uncle </w:t>
            </w:r>
            <w:proofErr w:type="spellStart"/>
            <w:r>
              <w:t>moses</w:t>
            </w:r>
            <w:proofErr w:type="spellEnd"/>
          </w:p>
          <w:p w14:paraId="4BEAC8F0" w14:textId="375F1EE2" w:rsidR="00022CF8" w:rsidRPr="002257F9" w:rsidRDefault="00022CF8" w:rsidP="00AC35BD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092B7FC6" w14:textId="1202BF9C" w:rsidR="00F24AD4" w:rsidRPr="002257F9" w:rsidRDefault="00F24AD4"/>
        </w:tc>
      </w:tr>
      <w:tr w:rsidR="00F24AD4" w:rsidRPr="002257F9" w14:paraId="3B6FA59F" w14:textId="77777777">
        <w:trPr>
          <w:trHeight w:val="720"/>
        </w:trPr>
        <w:tc>
          <w:tcPr>
            <w:tcW w:w="3600" w:type="dxa"/>
            <w:vAlign w:val="center"/>
          </w:tcPr>
          <w:p w14:paraId="554AF887" w14:textId="470006D2" w:rsidR="000D50F0" w:rsidRPr="002257F9" w:rsidRDefault="000D50F0" w:rsidP="00AC35BD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382D42FD" w14:textId="77777777" w:rsidR="00F24AD4" w:rsidRPr="002257F9" w:rsidRDefault="00F24AD4"/>
        </w:tc>
      </w:tr>
      <w:tr w:rsidR="00F24AD4" w:rsidRPr="002257F9" w14:paraId="0ADD0F10" w14:textId="77777777">
        <w:trPr>
          <w:trHeight w:val="720"/>
        </w:trPr>
        <w:tc>
          <w:tcPr>
            <w:tcW w:w="3600" w:type="dxa"/>
            <w:vAlign w:val="center"/>
          </w:tcPr>
          <w:p w14:paraId="4531AA11" w14:textId="16015733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1D5617D5" w14:textId="77777777" w:rsidR="00F24AD4" w:rsidRPr="002257F9" w:rsidRDefault="00F24AD4"/>
        </w:tc>
      </w:tr>
      <w:tr w:rsidR="00F24AD4" w:rsidRPr="002257F9" w14:paraId="088EDE44" w14:textId="77777777">
        <w:trPr>
          <w:trHeight w:val="720"/>
        </w:trPr>
        <w:tc>
          <w:tcPr>
            <w:tcW w:w="3600" w:type="dxa"/>
            <w:vAlign w:val="center"/>
          </w:tcPr>
          <w:p w14:paraId="5D9793A1" w14:textId="51E4EFB3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1B0777E2" w14:textId="77777777" w:rsidR="00F24AD4" w:rsidRPr="002257F9" w:rsidRDefault="00F24AD4"/>
        </w:tc>
      </w:tr>
      <w:tr w:rsidR="00F24AD4" w:rsidRPr="002257F9" w14:paraId="2920CA6C" w14:textId="77777777">
        <w:trPr>
          <w:trHeight w:val="720"/>
        </w:trPr>
        <w:tc>
          <w:tcPr>
            <w:tcW w:w="3600" w:type="dxa"/>
            <w:vAlign w:val="center"/>
          </w:tcPr>
          <w:p w14:paraId="6BF17CEA" w14:textId="00F77E50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2A520F46" w14:textId="77777777" w:rsidR="00F24AD4" w:rsidRPr="002257F9" w:rsidRDefault="00F24AD4"/>
        </w:tc>
      </w:tr>
      <w:tr w:rsidR="00F24AD4" w:rsidRPr="002257F9" w14:paraId="3B4EB75B" w14:textId="77777777">
        <w:trPr>
          <w:trHeight w:val="720"/>
        </w:trPr>
        <w:tc>
          <w:tcPr>
            <w:tcW w:w="3600" w:type="dxa"/>
            <w:vAlign w:val="center"/>
          </w:tcPr>
          <w:p w14:paraId="6A024A7A" w14:textId="099C4F9F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74F021D4" w14:textId="77777777" w:rsidR="00F24AD4" w:rsidRPr="002257F9" w:rsidRDefault="00F24AD4"/>
        </w:tc>
      </w:tr>
      <w:tr w:rsidR="00F24AD4" w:rsidRPr="002257F9" w14:paraId="5C61594B" w14:textId="77777777">
        <w:trPr>
          <w:trHeight w:val="720"/>
        </w:trPr>
        <w:tc>
          <w:tcPr>
            <w:tcW w:w="3600" w:type="dxa"/>
            <w:vAlign w:val="center"/>
          </w:tcPr>
          <w:p w14:paraId="55DCE2C4" w14:textId="3A5F1AD8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15F468B3" w14:textId="77777777" w:rsidR="00F24AD4" w:rsidRPr="002257F9" w:rsidRDefault="00F24AD4"/>
        </w:tc>
      </w:tr>
      <w:tr w:rsidR="00F24AD4" w:rsidRPr="002257F9" w14:paraId="44A8A951" w14:textId="77777777">
        <w:trPr>
          <w:trHeight w:val="720"/>
        </w:trPr>
        <w:tc>
          <w:tcPr>
            <w:tcW w:w="3600" w:type="dxa"/>
            <w:vAlign w:val="center"/>
          </w:tcPr>
          <w:p w14:paraId="1DAB69EA" w14:textId="0A028F75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540AFD6A" w14:textId="77777777" w:rsidR="00F24AD4" w:rsidRPr="002257F9" w:rsidRDefault="00F24AD4"/>
        </w:tc>
      </w:tr>
      <w:tr w:rsidR="00F24AD4" w:rsidRPr="002257F9" w14:paraId="11CD9917" w14:textId="77777777">
        <w:trPr>
          <w:trHeight w:val="720"/>
        </w:trPr>
        <w:tc>
          <w:tcPr>
            <w:tcW w:w="3600" w:type="dxa"/>
            <w:vAlign w:val="center"/>
          </w:tcPr>
          <w:p w14:paraId="15747227" w14:textId="683FC5EA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2F4C00F6" w14:textId="77777777" w:rsidR="00F24AD4" w:rsidRPr="002257F9" w:rsidRDefault="00F24AD4"/>
        </w:tc>
      </w:tr>
      <w:tr w:rsidR="00F24AD4" w:rsidRPr="002257F9" w14:paraId="352C4620" w14:textId="77777777">
        <w:trPr>
          <w:trHeight w:val="720"/>
        </w:trPr>
        <w:tc>
          <w:tcPr>
            <w:tcW w:w="3600" w:type="dxa"/>
            <w:vAlign w:val="center"/>
          </w:tcPr>
          <w:p w14:paraId="1776B1EB" w14:textId="6F5AF94D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3F943E71" w14:textId="77777777" w:rsidR="00F24AD4" w:rsidRPr="002257F9" w:rsidRDefault="00F24AD4"/>
        </w:tc>
      </w:tr>
      <w:tr w:rsidR="00F24AD4" w:rsidRPr="002257F9" w14:paraId="31B83E55" w14:textId="77777777">
        <w:trPr>
          <w:trHeight w:val="720"/>
        </w:trPr>
        <w:tc>
          <w:tcPr>
            <w:tcW w:w="3600" w:type="dxa"/>
            <w:vAlign w:val="center"/>
          </w:tcPr>
          <w:p w14:paraId="7E8B01A1" w14:textId="3EBB4FCF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35CA6CAF" w14:textId="77777777" w:rsidR="00F24AD4" w:rsidRPr="002257F9" w:rsidRDefault="00F24AD4"/>
        </w:tc>
      </w:tr>
      <w:tr w:rsidR="00F24AD4" w:rsidRPr="002257F9" w14:paraId="49382A71" w14:textId="77777777">
        <w:trPr>
          <w:trHeight w:val="720"/>
        </w:trPr>
        <w:tc>
          <w:tcPr>
            <w:tcW w:w="3600" w:type="dxa"/>
            <w:vAlign w:val="center"/>
          </w:tcPr>
          <w:p w14:paraId="043C04AC" w14:textId="0EAB9434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0D8BDA08" w14:textId="77777777" w:rsidR="00F24AD4" w:rsidRPr="002257F9" w:rsidRDefault="00F24AD4"/>
        </w:tc>
      </w:tr>
      <w:tr w:rsidR="00F24AD4" w:rsidRPr="002257F9" w14:paraId="62EFC661" w14:textId="77777777">
        <w:trPr>
          <w:trHeight w:val="720"/>
        </w:trPr>
        <w:tc>
          <w:tcPr>
            <w:tcW w:w="3600" w:type="dxa"/>
            <w:vAlign w:val="center"/>
          </w:tcPr>
          <w:p w14:paraId="0AC0FA1C" w14:textId="11EB0DC0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2847BB79" w14:textId="77777777" w:rsidR="00F24AD4" w:rsidRPr="002257F9" w:rsidRDefault="00F24AD4"/>
        </w:tc>
      </w:tr>
      <w:tr w:rsidR="00F24AD4" w:rsidRPr="002257F9" w14:paraId="078FEF0B" w14:textId="77777777">
        <w:trPr>
          <w:trHeight w:val="720"/>
        </w:trPr>
        <w:tc>
          <w:tcPr>
            <w:tcW w:w="3600" w:type="dxa"/>
            <w:vAlign w:val="center"/>
          </w:tcPr>
          <w:p w14:paraId="239A64A3" w14:textId="411774DC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75137C2E" w14:textId="77777777" w:rsidR="00F24AD4" w:rsidRPr="002257F9" w:rsidRDefault="00F24AD4"/>
        </w:tc>
      </w:tr>
      <w:tr w:rsidR="00F24AD4" w:rsidRPr="002257F9" w14:paraId="269DEB1A" w14:textId="77777777">
        <w:trPr>
          <w:trHeight w:val="720"/>
        </w:trPr>
        <w:tc>
          <w:tcPr>
            <w:tcW w:w="3600" w:type="dxa"/>
            <w:vAlign w:val="center"/>
          </w:tcPr>
          <w:p w14:paraId="37D235EA" w14:textId="380DDA86" w:rsidR="00F24AD4" w:rsidRPr="002257F9" w:rsidRDefault="00F24AD4">
            <w:pPr>
              <w:pStyle w:val="Heading3"/>
            </w:pPr>
          </w:p>
        </w:tc>
        <w:tc>
          <w:tcPr>
            <w:tcW w:w="6408" w:type="dxa"/>
            <w:vAlign w:val="center"/>
          </w:tcPr>
          <w:p w14:paraId="166B1F56" w14:textId="77777777" w:rsidR="00F24AD4" w:rsidRPr="002257F9" w:rsidRDefault="00F24AD4"/>
        </w:tc>
      </w:tr>
    </w:tbl>
    <w:p w14:paraId="13511B84" w14:textId="77777777" w:rsidR="00F24AD4" w:rsidRPr="002257F9" w:rsidRDefault="006D3E01">
      <w:r w:rsidRPr="002257F9">
        <w:rPr>
          <w:lang w:bidi="en-GB"/>
        </w:rPr>
        <w:br w:type="page"/>
      </w:r>
    </w:p>
    <w:tbl>
      <w:tblPr>
        <w:tblW w:w="5000" w:type="pct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Look w:val="01E0" w:firstRow="1" w:lastRow="1" w:firstColumn="1" w:lastColumn="1" w:noHBand="0" w:noVBand="0"/>
        <w:tblCaption w:val="Content table"/>
      </w:tblPr>
      <w:tblGrid>
        <w:gridCol w:w="1835"/>
        <w:gridCol w:w="1427"/>
        <w:gridCol w:w="2326"/>
        <w:gridCol w:w="2326"/>
        <w:gridCol w:w="1822"/>
      </w:tblGrid>
      <w:tr w:rsidR="00F24AD4" w:rsidRPr="002257F9" w14:paraId="0390D16D" w14:textId="77777777">
        <w:trPr>
          <w:trHeight w:val="432"/>
          <w:tblHeader/>
        </w:trPr>
        <w:tc>
          <w:tcPr>
            <w:tcW w:w="1897" w:type="dxa"/>
            <w:shd w:val="clear" w:color="auto" w:fill="365F91" w:themeFill="accent1" w:themeFillShade="BF"/>
            <w:vAlign w:val="center"/>
          </w:tcPr>
          <w:p w14:paraId="29994CFA" w14:textId="77777777" w:rsidR="00F24AD4" w:rsidRPr="002257F9" w:rsidRDefault="003E50AD">
            <w:pPr>
              <w:pStyle w:val="Heading2"/>
            </w:pPr>
            <w:sdt>
              <w:sdtPr>
                <w:id w:val="-816106494"/>
                <w:placeholder>
                  <w:docPart w:val="2B4B862FA2EB7B439ABFA96C53967B67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Day 1</w:t>
                </w:r>
              </w:sdtContent>
            </w:sdt>
          </w:p>
        </w:tc>
        <w:tc>
          <w:tcPr>
            <w:tcW w:w="1473" w:type="dxa"/>
            <w:shd w:val="clear" w:color="auto" w:fill="365F91" w:themeFill="accent1" w:themeFillShade="BF"/>
            <w:vAlign w:val="center"/>
          </w:tcPr>
          <w:p w14:paraId="792AEB3C" w14:textId="77777777" w:rsidR="00F24AD4" w:rsidRPr="002257F9" w:rsidRDefault="003E50AD">
            <w:pPr>
              <w:pStyle w:val="Heading2"/>
            </w:pPr>
            <w:sdt>
              <w:sdtPr>
                <w:id w:val="-1931798311"/>
                <w:placeholder>
                  <w:docPart w:val="E078B38B20AFCA4FA4B2B311CBA85D9D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Time</w:t>
                </w:r>
              </w:sdtContent>
            </w:sdt>
          </w:p>
        </w:tc>
        <w:tc>
          <w:tcPr>
            <w:tcW w:w="2408" w:type="dxa"/>
            <w:shd w:val="clear" w:color="auto" w:fill="365F91" w:themeFill="accent1" w:themeFillShade="BF"/>
            <w:vAlign w:val="center"/>
          </w:tcPr>
          <w:p w14:paraId="7E8F4385" w14:textId="77777777" w:rsidR="00F24AD4" w:rsidRPr="002257F9" w:rsidRDefault="003E50AD">
            <w:pPr>
              <w:pStyle w:val="Heading2"/>
            </w:pPr>
            <w:sdt>
              <w:sdtPr>
                <w:id w:val="2100982060"/>
                <w:placeholder>
                  <w:docPart w:val="DF911757B342224893037F7C7E0C95F3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Location</w:t>
                </w:r>
              </w:sdtContent>
            </w:sdt>
          </w:p>
        </w:tc>
        <w:tc>
          <w:tcPr>
            <w:tcW w:w="2408" w:type="dxa"/>
            <w:shd w:val="clear" w:color="auto" w:fill="365F91" w:themeFill="accent1" w:themeFillShade="BF"/>
            <w:vAlign w:val="center"/>
          </w:tcPr>
          <w:p w14:paraId="591E46B7" w14:textId="77777777" w:rsidR="00F24AD4" w:rsidRPr="002257F9" w:rsidRDefault="003E50AD">
            <w:pPr>
              <w:pStyle w:val="Heading2"/>
            </w:pPr>
            <w:sdt>
              <w:sdtPr>
                <w:id w:val="180863548"/>
                <w:placeholder>
                  <w:docPart w:val="7D2AB9B492A47641B09B80CC68415E38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Contact Name</w:t>
                </w:r>
              </w:sdtContent>
            </w:sdt>
          </w:p>
        </w:tc>
        <w:tc>
          <w:tcPr>
            <w:tcW w:w="1884" w:type="dxa"/>
            <w:shd w:val="clear" w:color="auto" w:fill="365F91" w:themeFill="accent1" w:themeFillShade="BF"/>
            <w:vAlign w:val="center"/>
          </w:tcPr>
          <w:p w14:paraId="798BCEFE" w14:textId="77777777" w:rsidR="00F24AD4" w:rsidRPr="002257F9" w:rsidRDefault="003E50AD">
            <w:pPr>
              <w:pStyle w:val="Heading2"/>
            </w:pPr>
            <w:sdt>
              <w:sdtPr>
                <w:id w:val="-427424258"/>
                <w:placeholder>
                  <w:docPart w:val="0CEBBEC56454DD4BA5A439D7A0CBE9E9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Contact Phone No.</w:t>
                </w:r>
              </w:sdtContent>
            </w:sdt>
          </w:p>
        </w:tc>
      </w:tr>
      <w:tr w:rsidR="00F24AD4" w:rsidRPr="002257F9" w14:paraId="1BD7BEC2" w14:textId="77777777">
        <w:trPr>
          <w:trHeight w:val="720"/>
        </w:trPr>
        <w:tc>
          <w:tcPr>
            <w:tcW w:w="1897" w:type="dxa"/>
            <w:vAlign w:val="center"/>
          </w:tcPr>
          <w:p w14:paraId="65BEEC55" w14:textId="77777777" w:rsidR="00F24AD4" w:rsidRPr="002257F9" w:rsidRDefault="003E50AD">
            <w:pPr>
              <w:pStyle w:val="Heading3"/>
            </w:pPr>
            <w:sdt>
              <w:sdtPr>
                <w:id w:val="819163464"/>
                <w:placeholder>
                  <w:docPart w:val="DCBCD8333652424B91B6710B51FD05B5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Breakfast</w:t>
                </w:r>
              </w:sdtContent>
            </w:sdt>
          </w:p>
        </w:tc>
        <w:tc>
          <w:tcPr>
            <w:tcW w:w="1473" w:type="dxa"/>
            <w:vAlign w:val="center"/>
          </w:tcPr>
          <w:p w14:paraId="687D5962" w14:textId="77777777" w:rsidR="00F24AD4" w:rsidRPr="002257F9" w:rsidRDefault="00F24AD4"/>
        </w:tc>
        <w:tc>
          <w:tcPr>
            <w:tcW w:w="2408" w:type="dxa"/>
            <w:vAlign w:val="center"/>
          </w:tcPr>
          <w:p w14:paraId="2BDB0302" w14:textId="77777777" w:rsidR="00F24AD4" w:rsidRPr="002257F9" w:rsidRDefault="00F24AD4"/>
        </w:tc>
        <w:tc>
          <w:tcPr>
            <w:tcW w:w="2408" w:type="dxa"/>
            <w:vAlign w:val="center"/>
          </w:tcPr>
          <w:p w14:paraId="0C0F279D" w14:textId="77777777" w:rsidR="00F24AD4" w:rsidRPr="002257F9" w:rsidRDefault="00F24AD4"/>
        </w:tc>
        <w:tc>
          <w:tcPr>
            <w:tcW w:w="1884" w:type="dxa"/>
            <w:vAlign w:val="center"/>
          </w:tcPr>
          <w:p w14:paraId="3C6F7B3E" w14:textId="77777777" w:rsidR="00F24AD4" w:rsidRPr="002257F9" w:rsidRDefault="00F24AD4"/>
        </w:tc>
      </w:tr>
      <w:tr w:rsidR="00F24AD4" w:rsidRPr="002257F9" w14:paraId="73A8D1D9" w14:textId="77777777">
        <w:trPr>
          <w:trHeight w:val="720"/>
        </w:trPr>
        <w:tc>
          <w:tcPr>
            <w:tcW w:w="1897" w:type="dxa"/>
            <w:vAlign w:val="center"/>
          </w:tcPr>
          <w:p w14:paraId="3EBDEC06" w14:textId="77777777" w:rsidR="00F24AD4" w:rsidRPr="002257F9" w:rsidRDefault="003E50AD">
            <w:pPr>
              <w:pStyle w:val="Heading3"/>
            </w:pPr>
            <w:sdt>
              <w:sdtPr>
                <w:id w:val="1099527440"/>
                <w:placeholder>
                  <w:docPart w:val="E444976C21064E4783954180049BC8AB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Technical Workshop</w:t>
                </w:r>
              </w:sdtContent>
            </w:sdt>
          </w:p>
        </w:tc>
        <w:tc>
          <w:tcPr>
            <w:tcW w:w="1473" w:type="dxa"/>
            <w:vAlign w:val="center"/>
          </w:tcPr>
          <w:p w14:paraId="171469F7" w14:textId="77777777" w:rsidR="00F24AD4" w:rsidRPr="002257F9" w:rsidRDefault="00F24AD4"/>
        </w:tc>
        <w:tc>
          <w:tcPr>
            <w:tcW w:w="2408" w:type="dxa"/>
            <w:vAlign w:val="center"/>
          </w:tcPr>
          <w:p w14:paraId="0531DCA9" w14:textId="77777777" w:rsidR="00F24AD4" w:rsidRPr="002257F9" w:rsidRDefault="00F24AD4"/>
        </w:tc>
        <w:tc>
          <w:tcPr>
            <w:tcW w:w="2408" w:type="dxa"/>
            <w:vAlign w:val="center"/>
          </w:tcPr>
          <w:p w14:paraId="64EAEE26" w14:textId="77777777" w:rsidR="00F24AD4" w:rsidRPr="002257F9" w:rsidRDefault="00F24AD4"/>
        </w:tc>
        <w:tc>
          <w:tcPr>
            <w:tcW w:w="1884" w:type="dxa"/>
            <w:vAlign w:val="center"/>
          </w:tcPr>
          <w:p w14:paraId="23BF0ED5" w14:textId="77777777" w:rsidR="00F24AD4" w:rsidRPr="002257F9" w:rsidRDefault="00F24AD4"/>
        </w:tc>
      </w:tr>
      <w:tr w:rsidR="00F24AD4" w:rsidRPr="002257F9" w14:paraId="1B04F4C7" w14:textId="77777777">
        <w:trPr>
          <w:trHeight w:val="720"/>
        </w:trPr>
        <w:tc>
          <w:tcPr>
            <w:tcW w:w="1897" w:type="dxa"/>
            <w:vAlign w:val="center"/>
          </w:tcPr>
          <w:p w14:paraId="2E87752F" w14:textId="77777777" w:rsidR="00F24AD4" w:rsidRPr="002257F9" w:rsidRDefault="003E50AD">
            <w:pPr>
              <w:pStyle w:val="Heading3"/>
            </w:pPr>
            <w:sdt>
              <w:sdtPr>
                <w:id w:val="1001241077"/>
                <w:placeholder>
                  <w:docPart w:val="5EFC3CBBE7C3184A8775D21CCFDB716C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Lunch</w:t>
                </w:r>
              </w:sdtContent>
            </w:sdt>
          </w:p>
        </w:tc>
        <w:tc>
          <w:tcPr>
            <w:tcW w:w="1473" w:type="dxa"/>
            <w:vAlign w:val="center"/>
          </w:tcPr>
          <w:p w14:paraId="1DA74F96" w14:textId="77777777" w:rsidR="00F24AD4" w:rsidRPr="002257F9" w:rsidRDefault="00F24AD4"/>
        </w:tc>
        <w:tc>
          <w:tcPr>
            <w:tcW w:w="2408" w:type="dxa"/>
            <w:vAlign w:val="center"/>
          </w:tcPr>
          <w:p w14:paraId="36A4FA38" w14:textId="77777777" w:rsidR="00F24AD4" w:rsidRPr="002257F9" w:rsidRDefault="00F24AD4"/>
        </w:tc>
        <w:tc>
          <w:tcPr>
            <w:tcW w:w="2408" w:type="dxa"/>
            <w:vAlign w:val="center"/>
          </w:tcPr>
          <w:p w14:paraId="7220102E" w14:textId="77777777" w:rsidR="00F24AD4" w:rsidRPr="002257F9" w:rsidRDefault="00F24AD4"/>
        </w:tc>
        <w:tc>
          <w:tcPr>
            <w:tcW w:w="1884" w:type="dxa"/>
            <w:vAlign w:val="center"/>
          </w:tcPr>
          <w:p w14:paraId="5319ACBF" w14:textId="77777777" w:rsidR="00F24AD4" w:rsidRPr="002257F9" w:rsidRDefault="00F24AD4"/>
        </w:tc>
      </w:tr>
      <w:tr w:rsidR="00F24AD4" w:rsidRPr="002257F9" w14:paraId="133679DB" w14:textId="77777777">
        <w:trPr>
          <w:trHeight w:val="720"/>
        </w:trPr>
        <w:tc>
          <w:tcPr>
            <w:tcW w:w="1897" w:type="dxa"/>
            <w:vAlign w:val="center"/>
          </w:tcPr>
          <w:p w14:paraId="282F4485" w14:textId="77777777" w:rsidR="00F24AD4" w:rsidRPr="002257F9" w:rsidRDefault="003E50AD">
            <w:pPr>
              <w:pStyle w:val="Heading3"/>
            </w:pPr>
            <w:sdt>
              <w:sdtPr>
                <w:id w:val="1513483966"/>
                <w:placeholder>
                  <w:docPart w:val="9ED829E7A1FC134CB67AB94238E32690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Client Visit</w:t>
                </w:r>
              </w:sdtContent>
            </w:sdt>
          </w:p>
        </w:tc>
        <w:tc>
          <w:tcPr>
            <w:tcW w:w="1473" w:type="dxa"/>
            <w:vAlign w:val="center"/>
          </w:tcPr>
          <w:p w14:paraId="38646E12" w14:textId="77777777" w:rsidR="00F24AD4" w:rsidRPr="002257F9" w:rsidRDefault="00F24AD4"/>
        </w:tc>
        <w:tc>
          <w:tcPr>
            <w:tcW w:w="2408" w:type="dxa"/>
            <w:vAlign w:val="center"/>
          </w:tcPr>
          <w:p w14:paraId="7FDF7483" w14:textId="77777777" w:rsidR="00F24AD4" w:rsidRPr="002257F9" w:rsidRDefault="00F24AD4"/>
        </w:tc>
        <w:tc>
          <w:tcPr>
            <w:tcW w:w="2408" w:type="dxa"/>
            <w:vAlign w:val="center"/>
          </w:tcPr>
          <w:p w14:paraId="3A85CCD6" w14:textId="77777777" w:rsidR="00F24AD4" w:rsidRPr="002257F9" w:rsidRDefault="00F24AD4"/>
        </w:tc>
        <w:tc>
          <w:tcPr>
            <w:tcW w:w="1884" w:type="dxa"/>
            <w:vAlign w:val="center"/>
          </w:tcPr>
          <w:p w14:paraId="3A100256" w14:textId="77777777" w:rsidR="00F24AD4" w:rsidRPr="002257F9" w:rsidRDefault="00F24AD4"/>
        </w:tc>
      </w:tr>
      <w:tr w:rsidR="00F24AD4" w:rsidRPr="002257F9" w14:paraId="30CE7F03" w14:textId="77777777">
        <w:trPr>
          <w:trHeight w:val="720"/>
        </w:trPr>
        <w:tc>
          <w:tcPr>
            <w:tcW w:w="1897" w:type="dxa"/>
            <w:vAlign w:val="center"/>
          </w:tcPr>
          <w:p w14:paraId="2BED8D84" w14:textId="77777777" w:rsidR="00F24AD4" w:rsidRPr="002257F9" w:rsidRDefault="003E50AD">
            <w:pPr>
              <w:pStyle w:val="Heading3"/>
            </w:pPr>
            <w:sdt>
              <w:sdtPr>
                <w:id w:val="1439337208"/>
                <w:placeholder>
                  <w:docPart w:val="5E900AC3440A6E4D9BB2775042A996A4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Dinner</w:t>
                </w:r>
              </w:sdtContent>
            </w:sdt>
          </w:p>
        </w:tc>
        <w:tc>
          <w:tcPr>
            <w:tcW w:w="1473" w:type="dxa"/>
            <w:vAlign w:val="center"/>
          </w:tcPr>
          <w:p w14:paraId="535ADB51" w14:textId="77777777" w:rsidR="00F24AD4" w:rsidRPr="002257F9" w:rsidRDefault="00F24AD4"/>
        </w:tc>
        <w:tc>
          <w:tcPr>
            <w:tcW w:w="2408" w:type="dxa"/>
            <w:vAlign w:val="center"/>
          </w:tcPr>
          <w:p w14:paraId="5F9C8E83" w14:textId="77777777" w:rsidR="00F24AD4" w:rsidRPr="002257F9" w:rsidRDefault="00F24AD4"/>
        </w:tc>
        <w:tc>
          <w:tcPr>
            <w:tcW w:w="2408" w:type="dxa"/>
            <w:vAlign w:val="center"/>
          </w:tcPr>
          <w:p w14:paraId="14141A80" w14:textId="77777777" w:rsidR="00F24AD4" w:rsidRPr="002257F9" w:rsidRDefault="00F24AD4"/>
        </w:tc>
        <w:tc>
          <w:tcPr>
            <w:tcW w:w="1884" w:type="dxa"/>
            <w:vAlign w:val="center"/>
          </w:tcPr>
          <w:p w14:paraId="62494AFC" w14:textId="77777777" w:rsidR="00F24AD4" w:rsidRPr="002257F9" w:rsidRDefault="00F24AD4"/>
        </w:tc>
      </w:tr>
      <w:tr w:rsidR="00F24AD4" w:rsidRPr="002257F9" w14:paraId="50CB9208" w14:textId="77777777">
        <w:trPr>
          <w:trHeight w:val="720"/>
        </w:trPr>
        <w:tc>
          <w:tcPr>
            <w:tcW w:w="1897" w:type="dxa"/>
            <w:vAlign w:val="center"/>
          </w:tcPr>
          <w:p w14:paraId="7CEB6B48" w14:textId="77777777" w:rsidR="00F24AD4" w:rsidRPr="002257F9" w:rsidRDefault="003E50AD">
            <w:pPr>
              <w:pStyle w:val="Heading3"/>
            </w:pPr>
            <w:sdt>
              <w:sdtPr>
                <w:id w:val="-1508432119"/>
                <w:placeholder>
                  <w:docPart w:val="04060F780A9E2243952516DC526C52BC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Conference Call Meeting</w:t>
                </w:r>
              </w:sdtContent>
            </w:sdt>
          </w:p>
        </w:tc>
        <w:tc>
          <w:tcPr>
            <w:tcW w:w="1473" w:type="dxa"/>
            <w:vAlign w:val="center"/>
          </w:tcPr>
          <w:p w14:paraId="6E7F9726" w14:textId="77777777" w:rsidR="00F24AD4" w:rsidRPr="002257F9" w:rsidRDefault="00F24AD4"/>
        </w:tc>
        <w:tc>
          <w:tcPr>
            <w:tcW w:w="2408" w:type="dxa"/>
            <w:vAlign w:val="center"/>
          </w:tcPr>
          <w:p w14:paraId="2FD67F85" w14:textId="77777777" w:rsidR="00F24AD4" w:rsidRPr="002257F9" w:rsidRDefault="00F24AD4"/>
        </w:tc>
        <w:tc>
          <w:tcPr>
            <w:tcW w:w="2408" w:type="dxa"/>
            <w:vAlign w:val="center"/>
          </w:tcPr>
          <w:p w14:paraId="52E6EEC0" w14:textId="77777777" w:rsidR="00F24AD4" w:rsidRPr="002257F9" w:rsidRDefault="00F24AD4"/>
        </w:tc>
        <w:tc>
          <w:tcPr>
            <w:tcW w:w="1884" w:type="dxa"/>
            <w:vAlign w:val="center"/>
          </w:tcPr>
          <w:p w14:paraId="00622900" w14:textId="77777777" w:rsidR="00F24AD4" w:rsidRPr="002257F9" w:rsidRDefault="00F24AD4"/>
        </w:tc>
      </w:tr>
      <w:tr w:rsidR="00F24AD4" w:rsidRPr="002257F9" w14:paraId="0AA305BA" w14:textId="77777777">
        <w:trPr>
          <w:trHeight w:val="720"/>
        </w:trPr>
        <w:tc>
          <w:tcPr>
            <w:tcW w:w="1897" w:type="dxa"/>
            <w:vAlign w:val="center"/>
          </w:tcPr>
          <w:p w14:paraId="2CAE1D1E" w14:textId="77777777" w:rsidR="00F24AD4" w:rsidRPr="002257F9" w:rsidRDefault="003E50AD">
            <w:pPr>
              <w:pStyle w:val="Heading3"/>
            </w:pPr>
            <w:sdt>
              <w:sdtPr>
                <w:id w:val="-447939274"/>
                <w:placeholder>
                  <w:docPart w:val="832370263C2DE54FBDB60A665C951843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Other</w:t>
                </w:r>
              </w:sdtContent>
            </w:sdt>
          </w:p>
        </w:tc>
        <w:tc>
          <w:tcPr>
            <w:tcW w:w="1473" w:type="dxa"/>
            <w:vAlign w:val="center"/>
          </w:tcPr>
          <w:p w14:paraId="2E9FD274" w14:textId="77777777" w:rsidR="00F24AD4" w:rsidRPr="002257F9" w:rsidRDefault="00F24AD4"/>
        </w:tc>
        <w:tc>
          <w:tcPr>
            <w:tcW w:w="2408" w:type="dxa"/>
            <w:vAlign w:val="center"/>
          </w:tcPr>
          <w:p w14:paraId="44597BB7" w14:textId="77777777" w:rsidR="00F24AD4" w:rsidRPr="002257F9" w:rsidRDefault="00F24AD4"/>
        </w:tc>
        <w:tc>
          <w:tcPr>
            <w:tcW w:w="2408" w:type="dxa"/>
            <w:vAlign w:val="center"/>
          </w:tcPr>
          <w:p w14:paraId="37EBF193" w14:textId="77777777" w:rsidR="00F24AD4" w:rsidRPr="002257F9" w:rsidRDefault="00F24AD4"/>
        </w:tc>
        <w:tc>
          <w:tcPr>
            <w:tcW w:w="1884" w:type="dxa"/>
            <w:vAlign w:val="center"/>
          </w:tcPr>
          <w:p w14:paraId="719F62ED" w14:textId="77777777" w:rsidR="00F24AD4" w:rsidRPr="002257F9" w:rsidRDefault="00F24AD4"/>
        </w:tc>
      </w:tr>
      <w:tr w:rsidR="00F24AD4" w:rsidRPr="002257F9" w14:paraId="5C7707E6" w14:textId="77777777">
        <w:trPr>
          <w:trHeight w:val="720"/>
        </w:trPr>
        <w:tc>
          <w:tcPr>
            <w:tcW w:w="1897" w:type="dxa"/>
            <w:vAlign w:val="center"/>
          </w:tcPr>
          <w:p w14:paraId="2B1F6C24" w14:textId="77777777" w:rsidR="00F24AD4" w:rsidRPr="002257F9" w:rsidRDefault="003E50AD">
            <w:pPr>
              <w:pStyle w:val="Heading3"/>
            </w:pPr>
            <w:sdt>
              <w:sdtPr>
                <w:id w:val="-423336485"/>
                <w:placeholder>
                  <w:docPart w:val="202BC86A83E90B4EA5D2F10654173F94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Other</w:t>
                </w:r>
              </w:sdtContent>
            </w:sdt>
          </w:p>
        </w:tc>
        <w:tc>
          <w:tcPr>
            <w:tcW w:w="1473" w:type="dxa"/>
            <w:vAlign w:val="center"/>
          </w:tcPr>
          <w:p w14:paraId="6F846410" w14:textId="77777777" w:rsidR="00F24AD4" w:rsidRPr="002257F9" w:rsidRDefault="00F24AD4"/>
        </w:tc>
        <w:tc>
          <w:tcPr>
            <w:tcW w:w="2408" w:type="dxa"/>
            <w:vAlign w:val="center"/>
          </w:tcPr>
          <w:p w14:paraId="44FFA27D" w14:textId="77777777" w:rsidR="00F24AD4" w:rsidRPr="002257F9" w:rsidRDefault="00F24AD4"/>
        </w:tc>
        <w:tc>
          <w:tcPr>
            <w:tcW w:w="2408" w:type="dxa"/>
            <w:vAlign w:val="center"/>
          </w:tcPr>
          <w:p w14:paraId="1E0965D0" w14:textId="77777777" w:rsidR="00F24AD4" w:rsidRPr="002257F9" w:rsidRDefault="00F24AD4"/>
        </w:tc>
        <w:tc>
          <w:tcPr>
            <w:tcW w:w="1884" w:type="dxa"/>
            <w:vAlign w:val="center"/>
          </w:tcPr>
          <w:p w14:paraId="69938C37" w14:textId="77777777" w:rsidR="00F24AD4" w:rsidRPr="002257F9" w:rsidRDefault="00F24AD4"/>
        </w:tc>
      </w:tr>
      <w:tr w:rsidR="00F24AD4" w:rsidRPr="002257F9" w14:paraId="375EA126" w14:textId="77777777">
        <w:trPr>
          <w:trHeight w:val="720"/>
        </w:trPr>
        <w:tc>
          <w:tcPr>
            <w:tcW w:w="1897" w:type="dxa"/>
            <w:vAlign w:val="center"/>
          </w:tcPr>
          <w:p w14:paraId="5D76EE4D" w14:textId="77777777" w:rsidR="00F24AD4" w:rsidRPr="002257F9" w:rsidRDefault="003E50AD">
            <w:pPr>
              <w:pStyle w:val="Heading3"/>
            </w:pPr>
            <w:sdt>
              <w:sdtPr>
                <w:id w:val="-1704941544"/>
                <w:placeholder>
                  <w:docPart w:val="07F72E5DDB632C46AE765693571F8111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Other</w:t>
                </w:r>
              </w:sdtContent>
            </w:sdt>
          </w:p>
        </w:tc>
        <w:tc>
          <w:tcPr>
            <w:tcW w:w="1473" w:type="dxa"/>
            <w:vAlign w:val="center"/>
          </w:tcPr>
          <w:p w14:paraId="36A0E175" w14:textId="77777777" w:rsidR="00F24AD4" w:rsidRPr="002257F9" w:rsidRDefault="00F24AD4"/>
        </w:tc>
        <w:tc>
          <w:tcPr>
            <w:tcW w:w="2408" w:type="dxa"/>
            <w:vAlign w:val="center"/>
          </w:tcPr>
          <w:p w14:paraId="54F6050B" w14:textId="77777777" w:rsidR="00F24AD4" w:rsidRPr="002257F9" w:rsidRDefault="00F24AD4"/>
        </w:tc>
        <w:tc>
          <w:tcPr>
            <w:tcW w:w="2408" w:type="dxa"/>
            <w:vAlign w:val="center"/>
          </w:tcPr>
          <w:p w14:paraId="7D2C5208" w14:textId="77777777" w:rsidR="00F24AD4" w:rsidRPr="002257F9" w:rsidRDefault="00F24AD4"/>
        </w:tc>
        <w:tc>
          <w:tcPr>
            <w:tcW w:w="1884" w:type="dxa"/>
            <w:vAlign w:val="center"/>
          </w:tcPr>
          <w:p w14:paraId="2853F159" w14:textId="77777777" w:rsidR="00F24AD4" w:rsidRPr="002257F9" w:rsidRDefault="00F24AD4"/>
        </w:tc>
      </w:tr>
    </w:tbl>
    <w:p w14:paraId="44590306" w14:textId="77777777" w:rsidR="00F24AD4" w:rsidRPr="002257F9" w:rsidRDefault="003E50AD">
      <w:pPr>
        <w:pStyle w:val="Heading4"/>
      </w:pPr>
      <w:sdt>
        <w:sdtPr>
          <w:id w:val="935486399"/>
          <w:placeholder>
            <w:docPart w:val="A96EE3DDE080BF449333A3DFBDED7D11"/>
          </w:placeholder>
          <w:temporary/>
          <w:showingPlcHdr/>
          <w15:appearance w15:val="hidden"/>
        </w:sdtPr>
        <w:sdtEndPr/>
        <w:sdtContent>
          <w:r w:rsidR="006D3E01" w:rsidRPr="002257F9">
            <w:rPr>
              <w:lang w:bidi="en-GB"/>
            </w:rPr>
            <w:t>Notes/Additional Items</w:t>
          </w:r>
        </w:sdtContent>
      </w:sdt>
    </w:p>
    <w:tbl>
      <w:tblPr>
        <w:tblW w:w="5000" w:type="pct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CellMar>
          <w:top w:w="144" w:type="dxa"/>
          <w:left w:w="115" w:type="dxa"/>
          <w:bottom w:w="144" w:type="dxa"/>
          <w:right w:w="115" w:type="dxa"/>
        </w:tblCellMar>
        <w:tblLook w:val="01E0" w:firstRow="1" w:lastRow="1" w:firstColumn="1" w:lastColumn="1" w:noHBand="0" w:noVBand="0"/>
        <w:tblCaption w:val="Content table"/>
      </w:tblPr>
      <w:tblGrid>
        <w:gridCol w:w="9736"/>
      </w:tblGrid>
      <w:tr w:rsidR="00F24AD4" w:rsidRPr="002257F9" w14:paraId="189821A1" w14:textId="77777777">
        <w:trPr>
          <w:trHeight w:val="4877"/>
        </w:trPr>
        <w:tc>
          <w:tcPr>
            <w:tcW w:w="10296" w:type="dxa"/>
          </w:tcPr>
          <w:p w14:paraId="25D5DD51" w14:textId="77777777" w:rsidR="00F24AD4" w:rsidRPr="002257F9" w:rsidRDefault="00F24AD4"/>
        </w:tc>
      </w:tr>
    </w:tbl>
    <w:p w14:paraId="1F4ECF9E" w14:textId="77777777" w:rsidR="00F24AD4" w:rsidRPr="002257F9" w:rsidRDefault="006D3E01">
      <w:r w:rsidRPr="002257F9">
        <w:rPr>
          <w:b/>
          <w:lang w:bidi="en-GB"/>
        </w:rPr>
        <w:br w:type="page"/>
      </w:r>
    </w:p>
    <w:tbl>
      <w:tblPr>
        <w:tblW w:w="5000" w:type="pct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Layout w:type="fixed"/>
        <w:tblLook w:val="01E0" w:firstRow="1" w:lastRow="1" w:firstColumn="1" w:lastColumn="1" w:noHBand="0" w:noVBand="0"/>
        <w:tblCaption w:val="Content table"/>
      </w:tblPr>
      <w:tblGrid>
        <w:gridCol w:w="1835"/>
        <w:gridCol w:w="1427"/>
        <w:gridCol w:w="2326"/>
        <w:gridCol w:w="2326"/>
        <w:gridCol w:w="1822"/>
      </w:tblGrid>
      <w:tr w:rsidR="00F24AD4" w:rsidRPr="002257F9" w14:paraId="012B9D97" w14:textId="77777777">
        <w:trPr>
          <w:trHeight w:val="432"/>
          <w:tblHeader/>
        </w:trPr>
        <w:tc>
          <w:tcPr>
            <w:tcW w:w="1897" w:type="dxa"/>
            <w:shd w:val="clear" w:color="auto" w:fill="365F91" w:themeFill="accent1" w:themeFillShade="BF"/>
            <w:vAlign w:val="center"/>
          </w:tcPr>
          <w:p w14:paraId="2D7FA7BB" w14:textId="77777777" w:rsidR="00F24AD4" w:rsidRPr="002257F9" w:rsidRDefault="003E50AD">
            <w:pPr>
              <w:pStyle w:val="Heading2"/>
            </w:pPr>
            <w:sdt>
              <w:sdtPr>
                <w:id w:val="-231236021"/>
                <w:placeholder>
                  <w:docPart w:val="5A7346767AA84F4E99C593A4702336E2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Day 2</w:t>
                </w:r>
              </w:sdtContent>
            </w:sdt>
          </w:p>
        </w:tc>
        <w:tc>
          <w:tcPr>
            <w:tcW w:w="1473" w:type="dxa"/>
            <w:shd w:val="clear" w:color="auto" w:fill="365F91" w:themeFill="accent1" w:themeFillShade="BF"/>
            <w:vAlign w:val="center"/>
          </w:tcPr>
          <w:p w14:paraId="155287C7" w14:textId="77777777" w:rsidR="00F24AD4" w:rsidRPr="002257F9" w:rsidRDefault="003E50AD">
            <w:pPr>
              <w:pStyle w:val="Heading2"/>
            </w:pPr>
            <w:sdt>
              <w:sdtPr>
                <w:id w:val="272836411"/>
                <w:placeholder>
                  <w:docPart w:val="B3B2ED297316A94AA85DC0B2B2AA8FE5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Time</w:t>
                </w:r>
              </w:sdtContent>
            </w:sdt>
          </w:p>
        </w:tc>
        <w:tc>
          <w:tcPr>
            <w:tcW w:w="2408" w:type="dxa"/>
            <w:shd w:val="clear" w:color="auto" w:fill="365F91" w:themeFill="accent1" w:themeFillShade="BF"/>
            <w:vAlign w:val="center"/>
          </w:tcPr>
          <w:p w14:paraId="1A2FA4C7" w14:textId="77777777" w:rsidR="00F24AD4" w:rsidRPr="002257F9" w:rsidRDefault="003E50AD">
            <w:pPr>
              <w:pStyle w:val="Heading2"/>
            </w:pPr>
            <w:sdt>
              <w:sdtPr>
                <w:id w:val="1050350342"/>
                <w:placeholder>
                  <w:docPart w:val="A148A2EA380FEC4CA1F8B66459E0B65B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Location</w:t>
                </w:r>
              </w:sdtContent>
            </w:sdt>
          </w:p>
        </w:tc>
        <w:tc>
          <w:tcPr>
            <w:tcW w:w="2408" w:type="dxa"/>
            <w:shd w:val="clear" w:color="auto" w:fill="365F91" w:themeFill="accent1" w:themeFillShade="BF"/>
            <w:vAlign w:val="center"/>
          </w:tcPr>
          <w:p w14:paraId="30D124B6" w14:textId="77777777" w:rsidR="00F24AD4" w:rsidRPr="002257F9" w:rsidRDefault="003E50AD">
            <w:pPr>
              <w:pStyle w:val="Heading2"/>
            </w:pPr>
            <w:sdt>
              <w:sdtPr>
                <w:id w:val="210619388"/>
                <w:placeholder>
                  <w:docPart w:val="A81FDB05EA92E1498713624A7056F515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Contact Name</w:t>
                </w:r>
              </w:sdtContent>
            </w:sdt>
          </w:p>
        </w:tc>
        <w:tc>
          <w:tcPr>
            <w:tcW w:w="1884" w:type="dxa"/>
            <w:shd w:val="clear" w:color="auto" w:fill="365F91" w:themeFill="accent1" w:themeFillShade="BF"/>
            <w:vAlign w:val="center"/>
          </w:tcPr>
          <w:p w14:paraId="627A195B" w14:textId="77777777" w:rsidR="00F24AD4" w:rsidRPr="002257F9" w:rsidRDefault="003E50AD">
            <w:pPr>
              <w:pStyle w:val="Heading2"/>
            </w:pPr>
            <w:sdt>
              <w:sdtPr>
                <w:id w:val="-341629018"/>
                <w:placeholder>
                  <w:docPart w:val="A93C5DDC91175D49B693061297E92D3F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Contact Phone No.</w:t>
                </w:r>
              </w:sdtContent>
            </w:sdt>
          </w:p>
        </w:tc>
      </w:tr>
      <w:tr w:rsidR="00F24AD4" w:rsidRPr="002257F9" w14:paraId="0973056C" w14:textId="77777777">
        <w:trPr>
          <w:trHeight w:val="720"/>
        </w:trPr>
        <w:tc>
          <w:tcPr>
            <w:tcW w:w="1897" w:type="dxa"/>
            <w:vAlign w:val="center"/>
          </w:tcPr>
          <w:p w14:paraId="0149620E" w14:textId="77777777" w:rsidR="00F24AD4" w:rsidRPr="002257F9" w:rsidRDefault="003E50AD">
            <w:pPr>
              <w:pStyle w:val="Heading3"/>
            </w:pPr>
            <w:sdt>
              <w:sdtPr>
                <w:id w:val="1502311626"/>
                <w:placeholder>
                  <w:docPart w:val="BC280D4E3F41664A81283AB782F14E63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Breakfast</w:t>
                </w:r>
              </w:sdtContent>
            </w:sdt>
          </w:p>
        </w:tc>
        <w:tc>
          <w:tcPr>
            <w:tcW w:w="1473" w:type="dxa"/>
            <w:vAlign w:val="center"/>
          </w:tcPr>
          <w:p w14:paraId="77436F67" w14:textId="77777777" w:rsidR="00F24AD4" w:rsidRPr="002257F9" w:rsidRDefault="00F24AD4"/>
        </w:tc>
        <w:tc>
          <w:tcPr>
            <w:tcW w:w="2408" w:type="dxa"/>
            <w:vAlign w:val="center"/>
          </w:tcPr>
          <w:p w14:paraId="7115B038" w14:textId="77777777" w:rsidR="00F24AD4" w:rsidRPr="002257F9" w:rsidRDefault="00F24AD4"/>
        </w:tc>
        <w:tc>
          <w:tcPr>
            <w:tcW w:w="2408" w:type="dxa"/>
            <w:vAlign w:val="center"/>
          </w:tcPr>
          <w:p w14:paraId="68165824" w14:textId="77777777" w:rsidR="00F24AD4" w:rsidRPr="002257F9" w:rsidRDefault="00F24AD4"/>
        </w:tc>
        <w:tc>
          <w:tcPr>
            <w:tcW w:w="1884" w:type="dxa"/>
            <w:vAlign w:val="center"/>
          </w:tcPr>
          <w:p w14:paraId="3C404A66" w14:textId="77777777" w:rsidR="00F24AD4" w:rsidRPr="002257F9" w:rsidRDefault="00F24AD4"/>
        </w:tc>
      </w:tr>
      <w:tr w:rsidR="00F24AD4" w:rsidRPr="002257F9" w14:paraId="7092D3B0" w14:textId="77777777">
        <w:trPr>
          <w:trHeight w:val="720"/>
        </w:trPr>
        <w:tc>
          <w:tcPr>
            <w:tcW w:w="1897" w:type="dxa"/>
            <w:vAlign w:val="center"/>
          </w:tcPr>
          <w:p w14:paraId="1CA3B5F6" w14:textId="77777777" w:rsidR="00F24AD4" w:rsidRPr="002257F9" w:rsidRDefault="003E50AD">
            <w:pPr>
              <w:pStyle w:val="Heading3"/>
            </w:pPr>
            <w:sdt>
              <w:sdtPr>
                <w:id w:val="-752346620"/>
                <w:placeholder>
                  <w:docPart w:val="60F0BDD6F46D3949B95C76CE8FADDD48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Technical Workshop</w:t>
                </w:r>
              </w:sdtContent>
            </w:sdt>
          </w:p>
        </w:tc>
        <w:tc>
          <w:tcPr>
            <w:tcW w:w="1473" w:type="dxa"/>
            <w:vAlign w:val="center"/>
          </w:tcPr>
          <w:p w14:paraId="4F885AE9" w14:textId="77777777" w:rsidR="00F24AD4" w:rsidRPr="002257F9" w:rsidRDefault="00F24AD4"/>
        </w:tc>
        <w:tc>
          <w:tcPr>
            <w:tcW w:w="2408" w:type="dxa"/>
            <w:vAlign w:val="center"/>
          </w:tcPr>
          <w:p w14:paraId="3D146D7E" w14:textId="77777777" w:rsidR="00F24AD4" w:rsidRPr="002257F9" w:rsidRDefault="00F24AD4"/>
        </w:tc>
        <w:tc>
          <w:tcPr>
            <w:tcW w:w="2408" w:type="dxa"/>
            <w:vAlign w:val="center"/>
          </w:tcPr>
          <w:p w14:paraId="53B9543D" w14:textId="77777777" w:rsidR="00F24AD4" w:rsidRPr="002257F9" w:rsidRDefault="00F24AD4"/>
        </w:tc>
        <w:tc>
          <w:tcPr>
            <w:tcW w:w="1884" w:type="dxa"/>
            <w:vAlign w:val="center"/>
          </w:tcPr>
          <w:p w14:paraId="07E17D5B" w14:textId="77777777" w:rsidR="00F24AD4" w:rsidRPr="002257F9" w:rsidRDefault="00F24AD4"/>
        </w:tc>
      </w:tr>
      <w:tr w:rsidR="00F24AD4" w:rsidRPr="002257F9" w14:paraId="6F65AD69" w14:textId="77777777">
        <w:trPr>
          <w:trHeight w:val="720"/>
        </w:trPr>
        <w:tc>
          <w:tcPr>
            <w:tcW w:w="1897" w:type="dxa"/>
            <w:vAlign w:val="center"/>
          </w:tcPr>
          <w:p w14:paraId="4BCFF9A7" w14:textId="77777777" w:rsidR="00F24AD4" w:rsidRPr="002257F9" w:rsidRDefault="003E50AD">
            <w:pPr>
              <w:pStyle w:val="Heading3"/>
            </w:pPr>
            <w:sdt>
              <w:sdtPr>
                <w:id w:val="1391383242"/>
                <w:placeholder>
                  <w:docPart w:val="32D56745CD8E5347BC6A168316459011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Lunch</w:t>
                </w:r>
              </w:sdtContent>
            </w:sdt>
          </w:p>
        </w:tc>
        <w:tc>
          <w:tcPr>
            <w:tcW w:w="1473" w:type="dxa"/>
            <w:vAlign w:val="center"/>
          </w:tcPr>
          <w:p w14:paraId="04A9591C" w14:textId="77777777" w:rsidR="00F24AD4" w:rsidRPr="002257F9" w:rsidRDefault="00F24AD4"/>
        </w:tc>
        <w:tc>
          <w:tcPr>
            <w:tcW w:w="2408" w:type="dxa"/>
            <w:vAlign w:val="center"/>
          </w:tcPr>
          <w:p w14:paraId="6FCC27B0" w14:textId="77777777" w:rsidR="00F24AD4" w:rsidRPr="002257F9" w:rsidRDefault="00F24AD4"/>
        </w:tc>
        <w:tc>
          <w:tcPr>
            <w:tcW w:w="2408" w:type="dxa"/>
            <w:vAlign w:val="center"/>
          </w:tcPr>
          <w:p w14:paraId="061B84B3" w14:textId="77777777" w:rsidR="00F24AD4" w:rsidRPr="002257F9" w:rsidRDefault="00F24AD4"/>
        </w:tc>
        <w:tc>
          <w:tcPr>
            <w:tcW w:w="1884" w:type="dxa"/>
            <w:vAlign w:val="center"/>
          </w:tcPr>
          <w:p w14:paraId="68BE80F2" w14:textId="77777777" w:rsidR="00F24AD4" w:rsidRPr="002257F9" w:rsidRDefault="00F24AD4"/>
        </w:tc>
      </w:tr>
      <w:tr w:rsidR="00F24AD4" w:rsidRPr="002257F9" w14:paraId="60C2F7BE" w14:textId="77777777">
        <w:trPr>
          <w:trHeight w:val="720"/>
        </w:trPr>
        <w:tc>
          <w:tcPr>
            <w:tcW w:w="1897" w:type="dxa"/>
            <w:vAlign w:val="center"/>
          </w:tcPr>
          <w:p w14:paraId="2ABA8BC2" w14:textId="77777777" w:rsidR="00F24AD4" w:rsidRPr="002257F9" w:rsidRDefault="003E50AD">
            <w:pPr>
              <w:pStyle w:val="Heading3"/>
            </w:pPr>
            <w:sdt>
              <w:sdtPr>
                <w:id w:val="-216750207"/>
                <w:placeholder>
                  <w:docPart w:val="73D159DAD6FC274BA0950990639B5920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Client Visit</w:t>
                </w:r>
              </w:sdtContent>
            </w:sdt>
          </w:p>
        </w:tc>
        <w:tc>
          <w:tcPr>
            <w:tcW w:w="1473" w:type="dxa"/>
            <w:vAlign w:val="center"/>
          </w:tcPr>
          <w:p w14:paraId="519059A2" w14:textId="77777777" w:rsidR="00F24AD4" w:rsidRPr="002257F9" w:rsidRDefault="00F24AD4"/>
        </w:tc>
        <w:tc>
          <w:tcPr>
            <w:tcW w:w="2408" w:type="dxa"/>
            <w:vAlign w:val="center"/>
          </w:tcPr>
          <w:p w14:paraId="29CB729F" w14:textId="77777777" w:rsidR="00F24AD4" w:rsidRPr="002257F9" w:rsidRDefault="00F24AD4"/>
        </w:tc>
        <w:tc>
          <w:tcPr>
            <w:tcW w:w="2408" w:type="dxa"/>
            <w:vAlign w:val="center"/>
          </w:tcPr>
          <w:p w14:paraId="7CF8FE46" w14:textId="77777777" w:rsidR="00F24AD4" w:rsidRPr="002257F9" w:rsidRDefault="00F24AD4"/>
        </w:tc>
        <w:tc>
          <w:tcPr>
            <w:tcW w:w="1884" w:type="dxa"/>
            <w:vAlign w:val="center"/>
          </w:tcPr>
          <w:p w14:paraId="773FAC54" w14:textId="77777777" w:rsidR="00F24AD4" w:rsidRPr="002257F9" w:rsidRDefault="00F24AD4"/>
        </w:tc>
      </w:tr>
      <w:tr w:rsidR="00F24AD4" w:rsidRPr="002257F9" w14:paraId="2AE56785" w14:textId="77777777">
        <w:trPr>
          <w:trHeight w:val="720"/>
        </w:trPr>
        <w:tc>
          <w:tcPr>
            <w:tcW w:w="1897" w:type="dxa"/>
            <w:vAlign w:val="center"/>
          </w:tcPr>
          <w:p w14:paraId="32A71D26" w14:textId="77777777" w:rsidR="00F24AD4" w:rsidRPr="002257F9" w:rsidRDefault="003E50AD">
            <w:pPr>
              <w:pStyle w:val="Heading3"/>
            </w:pPr>
            <w:sdt>
              <w:sdtPr>
                <w:id w:val="1528066069"/>
                <w:placeholder>
                  <w:docPart w:val="008899E9E90D9B49AA01E295F6702306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Dinner</w:t>
                </w:r>
              </w:sdtContent>
            </w:sdt>
          </w:p>
        </w:tc>
        <w:tc>
          <w:tcPr>
            <w:tcW w:w="1473" w:type="dxa"/>
            <w:vAlign w:val="center"/>
          </w:tcPr>
          <w:p w14:paraId="50160E93" w14:textId="77777777" w:rsidR="00F24AD4" w:rsidRPr="002257F9" w:rsidRDefault="00F24AD4"/>
        </w:tc>
        <w:tc>
          <w:tcPr>
            <w:tcW w:w="2408" w:type="dxa"/>
            <w:vAlign w:val="center"/>
          </w:tcPr>
          <w:p w14:paraId="7939FA16" w14:textId="77777777" w:rsidR="00F24AD4" w:rsidRPr="002257F9" w:rsidRDefault="00F24AD4"/>
        </w:tc>
        <w:tc>
          <w:tcPr>
            <w:tcW w:w="2408" w:type="dxa"/>
            <w:vAlign w:val="center"/>
          </w:tcPr>
          <w:p w14:paraId="403C1248" w14:textId="77777777" w:rsidR="00F24AD4" w:rsidRPr="002257F9" w:rsidRDefault="00F24AD4"/>
        </w:tc>
        <w:tc>
          <w:tcPr>
            <w:tcW w:w="1884" w:type="dxa"/>
            <w:vAlign w:val="center"/>
          </w:tcPr>
          <w:p w14:paraId="5B962A66" w14:textId="77777777" w:rsidR="00F24AD4" w:rsidRPr="002257F9" w:rsidRDefault="00F24AD4"/>
        </w:tc>
      </w:tr>
      <w:tr w:rsidR="00F24AD4" w:rsidRPr="002257F9" w14:paraId="79033803" w14:textId="77777777">
        <w:trPr>
          <w:trHeight w:val="720"/>
        </w:trPr>
        <w:tc>
          <w:tcPr>
            <w:tcW w:w="1897" w:type="dxa"/>
            <w:vAlign w:val="center"/>
          </w:tcPr>
          <w:p w14:paraId="3DC11256" w14:textId="77777777" w:rsidR="00F24AD4" w:rsidRPr="002257F9" w:rsidRDefault="003E50AD">
            <w:pPr>
              <w:pStyle w:val="Heading3"/>
            </w:pPr>
            <w:sdt>
              <w:sdtPr>
                <w:id w:val="568396811"/>
                <w:placeholder>
                  <w:docPart w:val="79D65321126562418E98B28E762C6D3D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Conference Call Meeting</w:t>
                </w:r>
              </w:sdtContent>
            </w:sdt>
          </w:p>
        </w:tc>
        <w:tc>
          <w:tcPr>
            <w:tcW w:w="1473" w:type="dxa"/>
            <w:vAlign w:val="center"/>
          </w:tcPr>
          <w:p w14:paraId="32E94FD9" w14:textId="77777777" w:rsidR="00F24AD4" w:rsidRPr="002257F9" w:rsidRDefault="00F24AD4"/>
        </w:tc>
        <w:tc>
          <w:tcPr>
            <w:tcW w:w="2408" w:type="dxa"/>
            <w:vAlign w:val="center"/>
          </w:tcPr>
          <w:p w14:paraId="3BA9132C" w14:textId="77777777" w:rsidR="00F24AD4" w:rsidRPr="002257F9" w:rsidRDefault="00F24AD4"/>
        </w:tc>
        <w:tc>
          <w:tcPr>
            <w:tcW w:w="2408" w:type="dxa"/>
            <w:vAlign w:val="center"/>
          </w:tcPr>
          <w:p w14:paraId="60514291" w14:textId="77777777" w:rsidR="00F24AD4" w:rsidRPr="002257F9" w:rsidRDefault="00F24AD4"/>
        </w:tc>
        <w:tc>
          <w:tcPr>
            <w:tcW w:w="1884" w:type="dxa"/>
            <w:vAlign w:val="center"/>
          </w:tcPr>
          <w:p w14:paraId="2873AEBC" w14:textId="77777777" w:rsidR="00F24AD4" w:rsidRPr="002257F9" w:rsidRDefault="00F24AD4"/>
        </w:tc>
      </w:tr>
      <w:tr w:rsidR="00F24AD4" w:rsidRPr="002257F9" w14:paraId="555AE689" w14:textId="77777777">
        <w:trPr>
          <w:trHeight w:val="720"/>
        </w:trPr>
        <w:tc>
          <w:tcPr>
            <w:tcW w:w="1897" w:type="dxa"/>
            <w:vAlign w:val="center"/>
          </w:tcPr>
          <w:p w14:paraId="0B88C381" w14:textId="77777777" w:rsidR="00F24AD4" w:rsidRPr="002257F9" w:rsidRDefault="003E50AD">
            <w:pPr>
              <w:pStyle w:val="Heading3"/>
            </w:pPr>
            <w:sdt>
              <w:sdtPr>
                <w:id w:val="1480730595"/>
                <w:placeholder>
                  <w:docPart w:val="35D0474DA9264E42A49554AD88888187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Other</w:t>
                </w:r>
              </w:sdtContent>
            </w:sdt>
          </w:p>
        </w:tc>
        <w:tc>
          <w:tcPr>
            <w:tcW w:w="1473" w:type="dxa"/>
            <w:vAlign w:val="center"/>
          </w:tcPr>
          <w:p w14:paraId="18C0DB72" w14:textId="77777777" w:rsidR="00F24AD4" w:rsidRPr="002257F9" w:rsidRDefault="00F24AD4"/>
        </w:tc>
        <w:tc>
          <w:tcPr>
            <w:tcW w:w="2408" w:type="dxa"/>
            <w:vAlign w:val="center"/>
          </w:tcPr>
          <w:p w14:paraId="39AF6501" w14:textId="77777777" w:rsidR="00F24AD4" w:rsidRPr="002257F9" w:rsidRDefault="00F24AD4"/>
        </w:tc>
        <w:tc>
          <w:tcPr>
            <w:tcW w:w="2408" w:type="dxa"/>
            <w:vAlign w:val="center"/>
          </w:tcPr>
          <w:p w14:paraId="18C2A0DF" w14:textId="77777777" w:rsidR="00F24AD4" w:rsidRPr="002257F9" w:rsidRDefault="00F24AD4"/>
        </w:tc>
        <w:tc>
          <w:tcPr>
            <w:tcW w:w="1884" w:type="dxa"/>
            <w:vAlign w:val="center"/>
          </w:tcPr>
          <w:p w14:paraId="7DA245C1" w14:textId="77777777" w:rsidR="00F24AD4" w:rsidRPr="002257F9" w:rsidRDefault="00F24AD4"/>
        </w:tc>
      </w:tr>
      <w:tr w:rsidR="00F24AD4" w:rsidRPr="002257F9" w14:paraId="365EA92F" w14:textId="77777777">
        <w:trPr>
          <w:trHeight w:val="720"/>
        </w:trPr>
        <w:tc>
          <w:tcPr>
            <w:tcW w:w="1897" w:type="dxa"/>
            <w:vAlign w:val="center"/>
          </w:tcPr>
          <w:p w14:paraId="1B4B057D" w14:textId="77777777" w:rsidR="00F24AD4" w:rsidRPr="002257F9" w:rsidRDefault="003E50AD">
            <w:pPr>
              <w:pStyle w:val="Heading3"/>
            </w:pPr>
            <w:sdt>
              <w:sdtPr>
                <w:id w:val="-1866970393"/>
                <w:placeholder>
                  <w:docPart w:val="F2092363C02F7C449A3888BDBC76369A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Other</w:t>
                </w:r>
              </w:sdtContent>
            </w:sdt>
          </w:p>
        </w:tc>
        <w:tc>
          <w:tcPr>
            <w:tcW w:w="1473" w:type="dxa"/>
            <w:vAlign w:val="center"/>
          </w:tcPr>
          <w:p w14:paraId="281E5F95" w14:textId="77777777" w:rsidR="00F24AD4" w:rsidRPr="002257F9" w:rsidRDefault="00F24AD4"/>
        </w:tc>
        <w:tc>
          <w:tcPr>
            <w:tcW w:w="2408" w:type="dxa"/>
            <w:vAlign w:val="center"/>
          </w:tcPr>
          <w:p w14:paraId="3045A26F" w14:textId="77777777" w:rsidR="00F24AD4" w:rsidRPr="002257F9" w:rsidRDefault="00F24AD4"/>
        </w:tc>
        <w:tc>
          <w:tcPr>
            <w:tcW w:w="2408" w:type="dxa"/>
            <w:vAlign w:val="center"/>
          </w:tcPr>
          <w:p w14:paraId="7A7544DA" w14:textId="77777777" w:rsidR="00F24AD4" w:rsidRPr="002257F9" w:rsidRDefault="00F24AD4"/>
        </w:tc>
        <w:tc>
          <w:tcPr>
            <w:tcW w:w="1884" w:type="dxa"/>
            <w:vAlign w:val="center"/>
          </w:tcPr>
          <w:p w14:paraId="7FDF58CD" w14:textId="77777777" w:rsidR="00F24AD4" w:rsidRPr="002257F9" w:rsidRDefault="00F24AD4"/>
        </w:tc>
      </w:tr>
      <w:tr w:rsidR="00F24AD4" w:rsidRPr="002257F9" w14:paraId="44CB0C9A" w14:textId="77777777">
        <w:trPr>
          <w:trHeight w:val="720"/>
        </w:trPr>
        <w:tc>
          <w:tcPr>
            <w:tcW w:w="1897" w:type="dxa"/>
            <w:vAlign w:val="center"/>
          </w:tcPr>
          <w:p w14:paraId="688D3B86" w14:textId="77777777" w:rsidR="00F24AD4" w:rsidRPr="002257F9" w:rsidRDefault="003E50AD">
            <w:pPr>
              <w:pStyle w:val="Heading3"/>
            </w:pPr>
            <w:sdt>
              <w:sdtPr>
                <w:id w:val="-978758472"/>
                <w:placeholder>
                  <w:docPart w:val="9476CDF358B5DC42BB93D691413E6E66"/>
                </w:placeholder>
                <w:temporary/>
                <w:showingPlcHdr/>
                <w15:appearance w15:val="hidden"/>
              </w:sdtPr>
              <w:sdtEndPr/>
              <w:sdtContent>
                <w:r w:rsidR="006D3E01" w:rsidRPr="002257F9">
                  <w:rPr>
                    <w:lang w:bidi="en-GB"/>
                  </w:rPr>
                  <w:t>Other</w:t>
                </w:r>
              </w:sdtContent>
            </w:sdt>
          </w:p>
        </w:tc>
        <w:tc>
          <w:tcPr>
            <w:tcW w:w="1473" w:type="dxa"/>
            <w:vAlign w:val="center"/>
          </w:tcPr>
          <w:p w14:paraId="0D318083" w14:textId="77777777" w:rsidR="00F24AD4" w:rsidRPr="002257F9" w:rsidRDefault="00F24AD4"/>
        </w:tc>
        <w:tc>
          <w:tcPr>
            <w:tcW w:w="2408" w:type="dxa"/>
            <w:vAlign w:val="center"/>
          </w:tcPr>
          <w:p w14:paraId="3F1BEC98" w14:textId="77777777" w:rsidR="00F24AD4" w:rsidRPr="002257F9" w:rsidRDefault="00F24AD4"/>
        </w:tc>
        <w:tc>
          <w:tcPr>
            <w:tcW w:w="2408" w:type="dxa"/>
            <w:vAlign w:val="center"/>
          </w:tcPr>
          <w:p w14:paraId="2D50563E" w14:textId="77777777" w:rsidR="00F24AD4" w:rsidRPr="002257F9" w:rsidRDefault="00F24AD4"/>
        </w:tc>
        <w:tc>
          <w:tcPr>
            <w:tcW w:w="1884" w:type="dxa"/>
            <w:vAlign w:val="center"/>
          </w:tcPr>
          <w:p w14:paraId="7E0945E3" w14:textId="77777777" w:rsidR="00F24AD4" w:rsidRPr="002257F9" w:rsidRDefault="00F24AD4"/>
        </w:tc>
      </w:tr>
    </w:tbl>
    <w:p w14:paraId="3CAF4271" w14:textId="77777777" w:rsidR="00F24AD4" w:rsidRPr="002257F9" w:rsidRDefault="003E50AD">
      <w:pPr>
        <w:pStyle w:val="Heading4"/>
      </w:pPr>
      <w:sdt>
        <w:sdtPr>
          <w:id w:val="1754864756"/>
          <w:placeholder>
            <w:docPart w:val="5FE7FFC6DE005C48B9CE9A046480BCD5"/>
          </w:placeholder>
          <w:temporary/>
          <w:showingPlcHdr/>
          <w15:appearance w15:val="hidden"/>
        </w:sdtPr>
        <w:sdtEndPr/>
        <w:sdtContent>
          <w:r w:rsidR="006D3E01" w:rsidRPr="002257F9">
            <w:rPr>
              <w:lang w:bidi="en-GB"/>
            </w:rPr>
            <w:t>Notes/Additional Items</w:t>
          </w:r>
        </w:sdtContent>
      </w:sdt>
    </w:p>
    <w:tbl>
      <w:tblPr>
        <w:tblW w:w="5000" w:type="pct"/>
        <w:tblBorders>
          <w:top w:val="single" w:sz="4" w:space="0" w:color="365F91" w:themeColor="accent1" w:themeShade="BF"/>
          <w:left w:val="single" w:sz="4" w:space="0" w:color="365F91" w:themeColor="accent1" w:themeShade="BF"/>
          <w:bottom w:val="single" w:sz="4" w:space="0" w:color="365F91" w:themeColor="accent1" w:themeShade="BF"/>
          <w:right w:val="single" w:sz="4" w:space="0" w:color="365F91" w:themeColor="accent1" w:themeShade="BF"/>
          <w:insideH w:val="single" w:sz="4" w:space="0" w:color="365F91" w:themeColor="accent1" w:themeShade="BF"/>
          <w:insideV w:val="single" w:sz="4" w:space="0" w:color="365F91" w:themeColor="accent1" w:themeShade="BF"/>
        </w:tblBorders>
        <w:tblCellMar>
          <w:top w:w="144" w:type="dxa"/>
          <w:left w:w="115" w:type="dxa"/>
          <w:bottom w:w="144" w:type="dxa"/>
          <w:right w:w="115" w:type="dxa"/>
        </w:tblCellMar>
        <w:tblLook w:val="01E0" w:firstRow="1" w:lastRow="1" w:firstColumn="1" w:lastColumn="1" w:noHBand="0" w:noVBand="0"/>
        <w:tblCaption w:val="Content table"/>
      </w:tblPr>
      <w:tblGrid>
        <w:gridCol w:w="9736"/>
      </w:tblGrid>
      <w:tr w:rsidR="00F24AD4" w:rsidRPr="002257F9" w14:paraId="27F15768" w14:textId="77777777">
        <w:trPr>
          <w:trHeight w:val="4877"/>
        </w:trPr>
        <w:tc>
          <w:tcPr>
            <w:tcW w:w="10296" w:type="dxa"/>
          </w:tcPr>
          <w:p w14:paraId="2A94C25E" w14:textId="77777777" w:rsidR="00F24AD4" w:rsidRPr="002257F9" w:rsidRDefault="00F24AD4"/>
        </w:tc>
      </w:tr>
    </w:tbl>
    <w:p w14:paraId="70B300A7" w14:textId="77777777" w:rsidR="00F24AD4" w:rsidRPr="002257F9" w:rsidRDefault="00F24AD4"/>
    <w:sectPr w:rsidR="00F24AD4" w:rsidRPr="002257F9" w:rsidSect="002257F9">
      <w:footerReference w:type="default" r:id="rId9"/>
      <w:pgSz w:w="11906" w:h="16838" w:code="9"/>
      <w:pgMar w:top="1080" w:right="1080" w:bottom="144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3644499" w14:textId="77777777" w:rsidR="00AC7DC9" w:rsidRDefault="00AC7DC9">
      <w:pPr>
        <w:spacing w:before="0" w:after="0"/>
      </w:pPr>
      <w:r>
        <w:separator/>
      </w:r>
    </w:p>
  </w:endnote>
  <w:endnote w:type="continuationSeparator" w:id="0">
    <w:p w14:paraId="24B2F777" w14:textId="77777777" w:rsidR="00AC7DC9" w:rsidRDefault="00AC7DC9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1179997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B3F3B08" w14:textId="77777777" w:rsidR="00F24AD4" w:rsidRDefault="006D3E01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2257F9">
          <w:rPr>
            <w:noProof/>
            <w:lang w:val="en-GB" w:bidi="en-GB"/>
          </w:rPr>
          <w:t>3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E4B4355" w14:textId="77777777" w:rsidR="00AC7DC9" w:rsidRDefault="00AC7DC9">
      <w:pPr>
        <w:spacing w:before="0" w:after="0"/>
      </w:pPr>
      <w:r>
        <w:separator/>
      </w:r>
    </w:p>
  </w:footnote>
  <w:footnote w:type="continuationSeparator" w:id="0">
    <w:p w14:paraId="33DC7952" w14:textId="77777777" w:rsidR="00AC7DC9" w:rsidRDefault="00AC7DC9"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4F4F64"/>
    <w:multiLevelType w:val="hybridMultilevel"/>
    <w:tmpl w:val="6FFC8E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2949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80"/>
  <w:activeWritingStyle w:appName="MSWord" w:lang="en-US" w:vendorID="64" w:dllVersion="6" w:nlCheck="1" w:checkStyle="0"/>
  <w:proofState w:spelling="clean"/>
  <w:attachedTemplate r:id="rId1"/>
  <w:stylePaneFormatFilter w:val="7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1" w:visibleStyles="1" w:alternateStyleNames="0"/>
  <w:revisionView w:inkAnnotation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7DC9"/>
    <w:rsid w:val="000139B1"/>
    <w:rsid w:val="00022CF8"/>
    <w:rsid w:val="000D50F0"/>
    <w:rsid w:val="001A54D5"/>
    <w:rsid w:val="001C6A80"/>
    <w:rsid w:val="00203751"/>
    <w:rsid w:val="002257F9"/>
    <w:rsid w:val="003A4970"/>
    <w:rsid w:val="005767BB"/>
    <w:rsid w:val="00611996"/>
    <w:rsid w:val="006D3E01"/>
    <w:rsid w:val="0076679F"/>
    <w:rsid w:val="00863960"/>
    <w:rsid w:val="00884676"/>
    <w:rsid w:val="008E0DBF"/>
    <w:rsid w:val="00910BE4"/>
    <w:rsid w:val="009452DD"/>
    <w:rsid w:val="009D3AB7"/>
    <w:rsid w:val="00A3298D"/>
    <w:rsid w:val="00AC35BD"/>
    <w:rsid w:val="00AC7DC9"/>
    <w:rsid w:val="00AF533B"/>
    <w:rsid w:val="00CD2481"/>
    <w:rsid w:val="00E80A8C"/>
    <w:rsid w:val="00EB0F03"/>
    <w:rsid w:val="00EE5E2A"/>
    <w:rsid w:val="00F24AD4"/>
    <w:rsid w:val="00FA5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809501"/>
  <w15:docId w15:val="{D916DC95-A546-2A47-9D31-157340B35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="Times New Roman"/>
        <w:color w:val="000000" w:themeColor="text1"/>
        <w:lang w:val="en-US" w:eastAsia="en-US" w:bidi="ar-SA"/>
      </w:rPr>
    </w:rPrDefault>
    <w:pPrDefault>
      <w:pPr>
        <w:spacing w:before="40"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pPr>
      <w:spacing w:after="120"/>
      <w:contextualSpacing/>
      <w:outlineLvl w:val="0"/>
    </w:pPr>
    <w:rPr>
      <w:rFonts w:asciiTheme="majorHAnsi" w:hAnsiTheme="majorHAnsi"/>
      <w:color w:val="365F91" w:themeColor="accent1" w:themeShade="BF"/>
      <w:sz w:val="36"/>
      <w:szCs w:val="44"/>
    </w:rPr>
  </w:style>
  <w:style w:type="paragraph" w:styleId="Heading2">
    <w:name w:val="heading 2"/>
    <w:basedOn w:val="Normal"/>
    <w:uiPriority w:val="9"/>
    <w:qFormat/>
    <w:pPr>
      <w:keepNext/>
      <w:contextualSpacing/>
      <w:outlineLvl w:val="1"/>
    </w:pPr>
    <w:rPr>
      <w:rFonts w:asciiTheme="majorHAnsi" w:hAnsiTheme="majorHAnsi"/>
      <w:b/>
      <w:bCs/>
      <w:color w:val="FFFFFF" w:themeColor="background1"/>
      <w:spacing w:val="4"/>
      <w:sz w:val="22"/>
      <w:szCs w:val="28"/>
    </w:rPr>
  </w:style>
  <w:style w:type="paragraph" w:styleId="Heading3">
    <w:name w:val="heading 3"/>
    <w:basedOn w:val="Normal"/>
    <w:uiPriority w:val="9"/>
    <w:qFormat/>
    <w:pPr>
      <w:outlineLvl w:val="2"/>
    </w:pPr>
    <w:rPr>
      <w:b/>
      <w:color w:val="404040" w:themeColor="text1" w:themeTint="BF"/>
    </w:rPr>
  </w:style>
  <w:style w:type="paragraph" w:styleId="Heading4">
    <w:name w:val="heading 4"/>
    <w:basedOn w:val="Normal"/>
    <w:link w:val="Heading4Char"/>
    <w:uiPriority w:val="9"/>
    <w:unhideWhenUsed/>
    <w:qFormat/>
    <w:pPr>
      <w:keepNext/>
      <w:spacing w:before="240"/>
      <w:contextualSpacing/>
      <w:outlineLvl w:val="3"/>
    </w:pPr>
    <w:rPr>
      <w:rFonts w:asciiTheme="majorHAnsi" w:eastAsiaTheme="majorEastAsia" w:hAnsiTheme="majorHAnsi"/>
      <w:b/>
      <w:color w:val="404040" w:themeColor="text1" w:themeTint="B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hAnsiTheme="majorHAnsi"/>
      <w:color w:val="365F91" w:themeColor="accent1" w:themeShade="BF"/>
      <w:sz w:val="36"/>
      <w:szCs w:val="4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/>
      <w:b/>
      <w:color w:val="404040" w:themeColor="text1" w:themeTint="BF"/>
      <w:sz w:val="24"/>
    </w:rPr>
  </w:style>
  <w:style w:type="table" w:styleId="TableGrid">
    <w:name w:val="Table Grid"/>
    <w:basedOn w:val="TableNormal"/>
    <w:tblPr>
      <w:tblBorders>
        <w:top w:val="single" w:sz="4" w:space="0" w:color="808080"/>
        <w:left w:val="single" w:sz="4" w:space="0" w:color="808080"/>
        <w:bottom w:val="single" w:sz="4" w:space="0" w:color="808080"/>
        <w:right w:val="single" w:sz="4" w:space="0" w:color="808080"/>
        <w:insideH w:val="single" w:sz="4" w:space="0" w:color="808080"/>
        <w:insideV w:val="single" w:sz="4" w:space="0" w:color="808080"/>
      </w:tblBorders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Footer">
    <w:name w:val="footer"/>
    <w:basedOn w:val="Normal"/>
    <w:link w:val="FooterChar"/>
    <w:uiPriority w:val="99"/>
    <w:pPr>
      <w:spacing w:before="0"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pPr>
      <w:spacing w:before="0" w:after="0"/>
    </w:pPr>
  </w:style>
  <w:style w:type="character" w:customStyle="1" w:styleId="HeaderChar">
    <w:name w:val="Header Char"/>
    <w:basedOn w:val="DefaultParagraphFont"/>
    <w:link w:val="Head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glossaryDocument" Target="glossary/document.xml" /><Relationship Id="rId5" Type="http://schemas.openxmlformats.org/officeDocument/2006/relationships/settings" Target="settings.xml" /><Relationship Id="rId10" Type="http://schemas.openxmlformats.org/officeDocument/2006/relationships/fontTable" Target="fontTable.xml" /><Relationship Id="rId4" Type="http://schemas.openxmlformats.org/officeDocument/2006/relationships/styles" Target="styles.xml" /><Relationship Id="rId9" Type="http://schemas.openxmlformats.org/officeDocument/2006/relationships/footer" Target="footer1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DF465EDD-8677-8C42-9E93-F7D9AEA68E16%7dtf16402104.dotx" TargetMode="External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2B4B862FA2EB7B439ABFA96C53967B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F1BC6B5-BA36-AB40-BC2B-C7AFE598B655}"/>
      </w:docPartPr>
      <w:docPartBody>
        <w:p w:rsidR="00D07B0C" w:rsidRDefault="00D07B0C">
          <w:pPr>
            <w:pStyle w:val="2B4B862FA2EB7B439ABFA96C53967B67"/>
          </w:pPr>
          <w:r w:rsidRPr="002257F9">
            <w:rPr>
              <w:lang w:bidi="en-GB"/>
            </w:rPr>
            <w:t>Day 1</w:t>
          </w:r>
        </w:p>
      </w:docPartBody>
    </w:docPart>
    <w:docPart>
      <w:docPartPr>
        <w:name w:val="E078B38B20AFCA4FA4B2B311CBA85D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82211B-9F21-6E4B-A37C-635240D42666}"/>
      </w:docPartPr>
      <w:docPartBody>
        <w:p w:rsidR="00D07B0C" w:rsidRDefault="00D07B0C">
          <w:pPr>
            <w:pStyle w:val="E078B38B20AFCA4FA4B2B311CBA85D9D"/>
          </w:pPr>
          <w:r w:rsidRPr="002257F9">
            <w:rPr>
              <w:lang w:bidi="en-GB"/>
            </w:rPr>
            <w:t>Time</w:t>
          </w:r>
        </w:p>
      </w:docPartBody>
    </w:docPart>
    <w:docPart>
      <w:docPartPr>
        <w:name w:val="DF911757B342224893037F7C7E0C95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639EA7-B365-8147-9418-F739A7BA0C7D}"/>
      </w:docPartPr>
      <w:docPartBody>
        <w:p w:rsidR="00D07B0C" w:rsidRDefault="00D07B0C">
          <w:pPr>
            <w:pStyle w:val="DF911757B342224893037F7C7E0C95F3"/>
          </w:pPr>
          <w:r w:rsidRPr="002257F9">
            <w:rPr>
              <w:lang w:bidi="en-GB"/>
            </w:rPr>
            <w:t>Location</w:t>
          </w:r>
        </w:p>
      </w:docPartBody>
    </w:docPart>
    <w:docPart>
      <w:docPartPr>
        <w:name w:val="7D2AB9B492A47641B09B80CC68415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D4EE2E-043F-C245-838A-EA44A1811896}"/>
      </w:docPartPr>
      <w:docPartBody>
        <w:p w:rsidR="00D07B0C" w:rsidRDefault="00D07B0C">
          <w:pPr>
            <w:pStyle w:val="7D2AB9B492A47641B09B80CC68415E38"/>
          </w:pPr>
          <w:r w:rsidRPr="002257F9">
            <w:rPr>
              <w:lang w:bidi="en-GB"/>
            </w:rPr>
            <w:t>Contact Name</w:t>
          </w:r>
        </w:p>
      </w:docPartBody>
    </w:docPart>
    <w:docPart>
      <w:docPartPr>
        <w:name w:val="0CEBBEC56454DD4BA5A439D7A0CBE9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5C1144-BC04-DD47-B10F-073E3B80673E}"/>
      </w:docPartPr>
      <w:docPartBody>
        <w:p w:rsidR="00D07B0C" w:rsidRDefault="00D07B0C">
          <w:pPr>
            <w:pStyle w:val="0CEBBEC56454DD4BA5A439D7A0CBE9E9"/>
          </w:pPr>
          <w:r w:rsidRPr="002257F9">
            <w:rPr>
              <w:lang w:bidi="en-GB"/>
            </w:rPr>
            <w:t>Contact Phone No.</w:t>
          </w:r>
        </w:p>
      </w:docPartBody>
    </w:docPart>
    <w:docPart>
      <w:docPartPr>
        <w:name w:val="DCBCD8333652424B91B6710B51FD05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B628AD-06FD-D840-8E49-812199A87F8F}"/>
      </w:docPartPr>
      <w:docPartBody>
        <w:p w:rsidR="00D07B0C" w:rsidRDefault="00D07B0C">
          <w:pPr>
            <w:pStyle w:val="DCBCD8333652424B91B6710B51FD05B5"/>
          </w:pPr>
          <w:r w:rsidRPr="002257F9">
            <w:rPr>
              <w:lang w:bidi="en-GB"/>
            </w:rPr>
            <w:t>Breakfast</w:t>
          </w:r>
        </w:p>
      </w:docPartBody>
    </w:docPart>
    <w:docPart>
      <w:docPartPr>
        <w:name w:val="E444976C21064E4783954180049BC8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32DD43-649E-1143-AC95-8D44DA08E93D}"/>
      </w:docPartPr>
      <w:docPartBody>
        <w:p w:rsidR="00D07B0C" w:rsidRDefault="00D07B0C">
          <w:pPr>
            <w:pStyle w:val="E444976C21064E4783954180049BC8AB"/>
          </w:pPr>
          <w:r w:rsidRPr="002257F9">
            <w:rPr>
              <w:lang w:bidi="en-GB"/>
            </w:rPr>
            <w:t>Technical Workshop</w:t>
          </w:r>
        </w:p>
      </w:docPartBody>
    </w:docPart>
    <w:docPart>
      <w:docPartPr>
        <w:name w:val="5EFC3CBBE7C3184A8775D21CCFDB716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A8B162-C4BD-304B-8E19-891328387435}"/>
      </w:docPartPr>
      <w:docPartBody>
        <w:p w:rsidR="00D07B0C" w:rsidRDefault="00D07B0C">
          <w:pPr>
            <w:pStyle w:val="5EFC3CBBE7C3184A8775D21CCFDB716C"/>
          </w:pPr>
          <w:r w:rsidRPr="002257F9">
            <w:rPr>
              <w:lang w:bidi="en-GB"/>
            </w:rPr>
            <w:t>Lunch</w:t>
          </w:r>
        </w:p>
      </w:docPartBody>
    </w:docPart>
    <w:docPart>
      <w:docPartPr>
        <w:name w:val="9ED829E7A1FC134CB67AB94238E326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22AF3A4-78D6-C844-BBC9-E06E501CB57F}"/>
      </w:docPartPr>
      <w:docPartBody>
        <w:p w:rsidR="00D07B0C" w:rsidRDefault="00D07B0C">
          <w:pPr>
            <w:pStyle w:val="9ED829E7A1FC134CB67AB94238E32690"/>
          </w:pPr>
          <w:r w:rsidRPr="002257F9">
            <w:rPr>
              <w:lang w:bidi="en-GB"/>
            </w:rPr>
            <w:t>Client Visit</w:t>
          </w:r>
        </w:p>
      </w:docPartBody>
    </w:docPart>
    <w:docPart>
      <w:docPartPr>
        <w:name w:val="5E900AC3440A6E4D9BB2775042A996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BF8CEB-9687-054F-A5A0-4E52DE2BFE57}"/>
      </w:docPartPr>
      <w:docPartBody>
        <w:p w:rsidR="00D07B0C" w:rsidRDefault="00D07B0C">
          <w:pPr>
            <w:pStyle w:val="5E900AC3440A6E4D9BB2775042A996A4"/>
          </w:pPr>
          <w:r w:rsidRPr="002257F9">
            <w:rPr>
              <w:lang w:bidi="en-GB"/>
            </w:rPr>
            <w:t>Dinner</w:t>
          </w:r>
        </w:p>
      </w:docPartBody>
    </w:docPart>
    <w:docPart>
      <w:docPartPr>
        <w:name w:val="04060F780A9E2243952516DC526C52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A5935BD-DF67-474B-8EBC-A7CF947A09E4}"/>
      </w:docPartPr>
      <w:docPartBody>
        <w:p w:rsidR="00D07B0C" w:rsidRDefault="00D07B0C">
          <w:pPr>
            <w:pStyle w:val="04060F780A9E2243952516DC526C52BC"/>
          </w:pPr>
          <w:r w:rsidRPr="002257F9">
            <w:rPr>
              <w:lang w:bidi="en-GB"/>
            </w:rPr>
            <w:t>Conference Call Meeting</w:t>
          </w:r>
        </w:p>
      </w:docPartBody>
    </w:docPart>
    <w:docPart>
      <w:docPartPr>
        <w:name w:val="832370263C2DE54FBDB60A665C9518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241227-CFCC-4A4F-8B3F-1D1EA4A5C885}"/>
      </w:docPartPr>
      <w:docPartBody>
        <w:p w:rsidR="00D07B0C" w:rsidRDefault="00D07B0C">
          <w:pPr>
            <w:pStyle w:val="832370263C2DE54FBDB60A665C951843"/>
          </w:pPr>
          <w:r w:rsidRPr="002257F9">
            <w:rPr>
              <w:lang w:bidi="en-GB"/>
            </w:rPr>
            <w:t>Other</w:t>
          </w:r>
        </w:p>
      </w:docPartBody>
    </w:docPart>
    <w:docPart>
      <w:docPartPr>
        <w:name w:val="202BC86A83E90B4EA5D2F10654173F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342DC6-B851-BA48-A517-A628C6168D0B}"/>
      </w:docPartPr>
      <w:docPartBody>
        <w:p w:rsidR="00D07B0C" w:rsidRDefault="00D07B0C">
          <w:pPr>
            <w:pStyle w:val="202BC86A83E90B4EA5D2F10654173F94"/>
          </w:pPr>
          <w:r w:rsidRPr="002257F9">
            <w:rPr>
              <w:lang w:bidi="en-GB"/>
            </w:rPr>
            <w:t>Other</w:t>
          </w:r>
        </w:p>
      </w:docPartBody>
    </w:docPart>
    <w:docPart>
      <w:docPartPr>
        <w:name w:val="07F72E5DDB632C46AE765693571F81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A5B9D4-E1A5-1F48-A839-9172D1679296}"/>
      </w:docPartPr>
      <w:docPartBody>
        <w:p w:rsidR="00D07B0C" w:rsidRDefault="00D07B0C">
          <w:pPr>
            <w:pStyle w:val="07F72E5DDB632C46AE765693571F8111"/>
          </w:pPr>
          <w:r w:rsidRPr="002257F9">
            <w:rPr>
              <w:lang w:bidi="en-GB"/>
            </w:rPr>
            <w:t>Other</w:t>
          </w:r>
        </w:p>
      </w:docPartBody>
    </w:docPart>
    <w:docPart>
      <w:docPartPr>
        <w:name w:val="A96EE3DDE080BF449333A3DFBDED7D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4310BB-7A03-374C-A35A-01381FFB3D5C}"/>
      </w:docPartPr>
      <w:docPartBody>
        <w:p w:rsidR="00D07B0C" w:rsidRDefault="00D07B0C">
          <w:pPr>
            <w:pStyle w:val="A96EE3DDE080BF449333A3DFBDED7D11"/>
          </w:pPr>
          <w:r w:rsidRPr="002257F9">
            <w:rPr>
              <w:lang w:bidi="en-GB"/>
            </w:rPr>
            <w:t>Notes/Additional Items</w:t>
          </w:r>
        </w:p>
      </w:docPartBody>
    </w:docPart>
    <w:docPart>
      <w:docPartPr>
        <w:name w:val="5A7346767AA84F4E99C593A4702336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4EB79D-E87A-5745-A600-FA599F02FD52}"/>
      </w:docPartPr>
      <w:docPartBody>
        <w:p w:rsidR="00D07B0C" w:rsidRDefault="00D07B0C">
          <w:pPr>
            <w:pStyle w:val="5A7346767AA84F4E99C593A4702336E2"/>
          </w:pPr>
          <w:r w:rsidRPr="002257F9">
            <w:rPr>
              <w:lang w:bidi="en-GB"/>
            </w:rPr>
            <w:t>Day 2</w:t>
          </w:r>
        </w:p>
      </w:docPartBody>
    </w:docPart>
    <w:docPart>
      <w:docPartPr>
        <w:name w:val="B3B2ED297316A94AA85DC0B2B2AA8F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BC2028-9179-A741-89D3-C9E732F64E2D}"/>
      </w:docPartPr>
      <w:docPartBody>
        <w:p w:rsidR="00D07B0C" w:rsidRDefault="00D07B0C">
          <w:pPr>
            <w:pStyle w:val="B3B2ED297316A94AA85DC0B2B2AA8FE5"/>
          </w:pPr>
          <w:r w:rsidRPr="002257F9">
            <w:rPr>
              <w:lang w:bidi="en-GB"/>
            </w:rPr>
            <w:t>Time</w:t>
          </w:r>
        </w:p>
      </w:docPartBody>
    </w:docPart>
    <w:docPart>
      <w:docPartPr>
        <w:name w:val="A148A2EA380FEC4CA1F8B66459E0B6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098B627-64BD-7F49-B504-49509FD461D5}"/>
      </w:docPartPr>
      <w:docPartBody>
        <w:p w:rsidR="00D07B0C" w:rsidRDefault="00D07B0C">
          <w:pPr>
            <w:pStyle w:val="A148A2EA380FEC4CA1F8B66459E0B65B"/>
          </w:pPr>
          <w:r w:rsidRPr="002257F9">
            <w:rPr>
              <w:lang w:bidi="en-GB"/>
            </w:rPr>
            <w:t>Location</w:t>
          </w:r>
        </w:p>
      </w:docPartBody>
    </w:docPart>
    <w:docPart>
      <w:docPartPr>
        <w:name w:val="A81FDB05EA92E1498713624A7056F51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251716-E72D-6B48-BF5E-EF50EE1C6EB9}"/>
      </w:docPartPr>
      <w:docPartBody>
        <w:p w:rsidR="00D07B0C" w:rsidRDefault="00D07B0C">
          <w:pPr>
            <w:pStyle w:val="A81FDB05EA92E1498713624A7056F515"/>
          </w:pPr>
          <w:r w:rsidRPr="002257F9">
            <w:rPr>
              <w:lang w:bidi="en-GB"/>
            </w:rPr>
            <w:t>Contact Name</w:t>
          </w:r>
        </w:p>
      </w:docPartBody>
    </w:docPart>
    <w:docPart>
      <w:docPartPr>
        <w:name w:val="A93C5DDC91175D49B693061297E92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CB9619F-0D8E-EA4F-8A4D-7C39876DA506}"/>
      </w:docPartPr>
      <w:docPartBody>
        <w:p w:rsidR="00D07B0C" w:rsidRDefault="00D07B0C">
          <w:pPr>
            <w:pStyle w:val="A93C5DDC91175D49B693061297E92D3F"/>
          </w:pPr>
          <w:r w:rsidRPr="002257F9">
            <w:rPr>
              <w:lang w:bidi="en-GB"/>
            </w:rPr>
            <w:t>Contact Phone No.</w:t>
          </w:r>
        </w:p>
      </w:docPartBody>
    </w:docPart>
    <w:docPart>
      <w:docPartPr>
        <w:name w:val="BC280D4E3F41664A81283AB782F14E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8BFB26-2695-FE47-9E02-CCA0B59FBDFA}"/>
      </w:docPartPr>
      <w:docPartBody>
        <w:p w:rsidR="00D07B0C" w:rsidRDefault="00D07B0C">
          <w:pPr>
            <w:pStyle w:val="BC280D4E3F41664A81283AB782F14E63"/>
          </w:pPr>
          <w:r w:rsidRPr="002257F9">
            <w:rPr>
              <w:lang w:bidi="en-GB"/>
            </w:rPr>
            <w:t>Breakfast</w:t>
          </w:r>
        </w:p>
      </w:docPartBody>
    </w:docPart>
    <w:docPart>
      <w:docPartPr>
        <w:name w:val="60F0BDD6F46D3949B95C76CE8FADDD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184D0-025A-7D48-9F5B-DCDC256DEDD9}"/>
      </w:docPartPr>
      <w:docPartBody>
        <w:p w:rsidR="00D07B0C" w:rsidRDefault="00D07B0C">
          <w:pPr>
            <w:pStyle w:val="60F0BDD6F46D3949B95C76CE8FADDD48"/>
          </w:pPr>
          <w:r w:rsidRPr="002257F9">
            <w:rPr>
              <w:lang w:bidi="en-GB"/>
            </w:rPr>
            <w:t>Technical Workshop</w:t>
          </w:r>
        </w:p>
      </w:docPartBody>
    </w:docPart>
    <w:docPart>
      <w:docPartPr>
        <w:name w:val="32D56745CD8E5347BC6A16831645901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F1A545C-1DA1-E744-B0FC-1AA912B5A304}"/>
      </w:docPartPr>
      <w:docPartBody>
        <w:p w:rsidR="00D07B0C" w:rsidRDefault="00D07B0C">
          <w:pPr>
            <w:pStyle w:val="32D56745CD8E5347BC6A168316459011"/>
          </w:pPr>
          <w:r w:rsidRPr="002257F9">
            <w:rPr>
              <w:lang w:bidi="en-GB"/>
            </w:rPr>
            <w:t>Lunch</w:t>
          </w:r>
        </w:p>
      </w:docPartBody>
    </w:docPart>
    <w:docPart>
      <w:docPartPr>
        <w:name w:val="73D159DAD6FC274BA0950990639B59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FEE2A5-D096-AE43-8565-44058C657B2E}"/>
      </w:docPartPr>
      <w:docPartBody>
        <w:p w:rsidR="00D07B0C" w:rsidRDefault="00D07B0C">
          <w:pPr>
            <w:pStyle w:val="73D159DAD6FC274BA0950990639B5920"/>
          </w:pPr>
          <w:r w:rsidRPr="002257F9">
            <w:rPr>
              <w:lang w:bidi="en-GB"/>
            </w:rPr>
            <w:t>Client Visit</w:t>
          </w:r>
        </w:p>
      </w:docPartBody>
    </w:docPart>
    <w:docPart>
      <w:docPartPr>
        <w:name w:val="008899E9E90D9B49AA01E295F67023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1E4142-E158-C142-9EE6-400679B481AF}"/>
      </w:docPartPr>
      <w:docPartBody>
        <w:p w:rsidR="00D07B0C" w:rsidRDefault="00D07B0C">
          <w:pPr>
            <w:pStyle w:val="008899E9E90D9B49AA01E295F6702306"/>
          </w:pPr>
          <w:r w:rsidRPr="002257F9">
            <w:rPr>
              <w:lang w:bidi="en-GB"/>
            </w:rPr>
            <w:t>Dinner</w:t>
          </w:r>
        </w:p>
      </w:docPartBody>
    </w:docPart>
    <w:docPart>
      <w:docPartPr>
        <w:name w:val="79D65321126562418E98B28E762C6D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A5F8C90-7765-3549-A72B-210F9D2269F3}"/>
      </w:docPartPr>
      <w:docPartBody>
        <w:p w:rsidR="00D07B0C" w:rsidRDefault="00D07B0C">
          <w:pPr>
            <w:pStyle w:val="79D65321126562418E98B28E762C6D3D"/>
          </w:pPr>
          <w:r w:rsidRPr="002257F9">
            <w:rPr>
              <w:lang w:bidi="en-GB"/>
            </w:rPr>
            <w:t>Conference Call Meeting</w:t>
          </w:r>
        </w:p>
      </w:docPartBody>
    </w:docPart>
    <w:docPart>
      <w:docPartPr>
        <w:name w:val="35D0474DA9264E42A49554AD888881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929F0-10D8-4D4B-8782-84F1A5A07D92}"/>
      </w:docPartPr>
      <w:docPartBody>
        <w:p w:rsidR="00D07B0C" w:rsidRDefault="00D07B0C">
          <w:pPr>
            <w:pStyle w:val="35D0474DA9264E42A49554AD88888187"/>
          </w:pPr>
          <w:r w:rsidRPr="002257F9">
            <w:rPr>
              <w:lang w:bidi="en-GB"/>
            </w:rPr>
            <w:t>Other</w:t>
          </w:r>
        </w:p>
      </w:docPartBody>
    </w:docPart>
    <w:docPart>
      <w:docPartPr>
        <w:name w:val="F2092363C02F7C449A3888BDBC7636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1A7DEA-6FD8-DA46-A90B-F63868AB1704}"/>
      </w:docPartPr>
      <w:docPartBody>
        <w:p w:rsidR="00D07B0C" w:rsidRDefault="00D07B0C">
          <w:pPr>
            <w:pStyle w:val="F2092363C02F7C449A3888BDBC76369A"/>
          </w:pPr>
          <w:r w:rsidRPr="002257F9">
            <w:rPr>
              <w:lang w:bidi="en-GB"/>
            </w:rPr>
            <w:t>Other</w:t>
          </w:r>
        </w:p>
      </w:docPartBody>
    </w:docPart>
    <w:docPart>
      <w:docPartPr>
        <w:name w:val="9476CDF358B5DC42BB93D691413E6E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2268D8-5486-8E4D-A79F-6CA7F0E7763D}"/>
      </w:docPartPr>
      <w:docPartBody>
        <w:p w:rsidR="00D07B0C" w:rsidRDefault="00D07B0C">
          <w:pPr>
            <w:pStyle w:val="9476CDF358B5DC42BB93D691413E6E66"/>
          </w:pPr>
          <w:r w:rsidRPr="002257F9">
            <w:rPr>
              <w:lang w:bidi="en-GB"/>
            </w:rPr>
            <w:t>Other</w:t>
          </w:r>
        </w:p>
      </w:docPartBody>
    </w:docPart>
    <w:docPart>
      <w:docPartPr>
        <w:name w:val="5FE7FFC6DE005C48B9CE9A046480BCD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F355E89-3DD4-2148-9C9D-430E367D7746}"/>
      </w:docPartPr>
      <w:docPartBody>
        <w:p w:rsidR="00D07B0C" w:rsidRDefault="00D07B0C">
          <w:pPr>
            <w:pStyle w:val="5FE7FFC6DE005C48B9CE9A046480BCD5"/>
          </w:pPr>
          <w:r w:rsidRPr="002257F9">
            <w:rPr>
              <w:lang w:bidi="en-GB"/>
            </w:rPr>
            <w:t>Notes/Additional Items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B0C"/>
    <w:rsid w:val="00D07B0C"/>
    <w:rsid w:val="00EB0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367AD1D2D3DA234A89CD053F37D1FB2A">
    <w:name w:val="367AD1D2D3DA234A89CD053F37D1FB2A"/>
  </w:style>
  <w:style w:type="paragraph" w:customStyle="1" w:styleId="1B81BD20BE53D44A9E9DE74717A8C688">
    <w:name w:val="1B81BD20BE53D44A9E9DE74717A8C688"/>
  </w:style>
  <w:style w:type="paragraph" w:customStyle="1" w:styleId="E9588D8A266E394CA33975DCC3A34E47">
    <w:name w:val="E9588D8A266E394CA33975DCC3A34E47"/>
  </w:style>
  <w:style w:type="paragraph" w:customStyle="1" w:styleId="4A0D6BC84BB39D4B8523B5FE37D42B51">
    <w:name w:val="4A0D6BC84BB39D4B8523B5FE37D42B51"/>
  </w:style>
  <w:style w:type="paragraph" w:customStyle="1" w:styleId="D41C0C05144BA2428237D690EBE39AB0">
    <w:name w:val="D41C0C05144BA2428237D690EBE39AB0"/>
  </w:style>
  <w:style w:type="paragraph" w:customStyle="1" w:styleId="C71316847AC05A47A9F57B28EE2371F0">
    <w:name w:val="C71316847AC05A47A9F57B28EE2371F0"/>
  </w:style>
  <w:style w:type="paragraph" w:customStyle="1" w:styleId="3A4F808C79C2D8498A476C7860A8B04F">
    <w:name w:val="3A4F808C79C2D8498A476C7860A8B04F"/>
  </w:style>
  <w:style w:type="paragraph" w:customStyle="1" w:styleId="D3A996F3F091CD45BA6980DCDE369B1E">
    <w:name w:val="D3A996F3F091CD45BA6980DCDE369B1E"/>
  </w:style>
  <w:style w:type="paragraph" w:customStyle="1" w:styleId="E6ABDA630BC33F459E9AC2F76F918C69">
    <w:name w:val="E6ABDA630BC33F459E9AC2F76F918C69"/>
  </w:style>
  <w:style w:type="paragraph" w:customStyle="1" w:styleId="B3302DBB66AC034CBF35119C1233E91B">
    <w:name w:val="B3302DBB66AC034CBF35119C1233E91B"/>
  </w:style>
  <w:style w:type="paragraph" w:customStyle="1" w:styleId="0F4EBE0302FCDB4187BBC6F28F9A61BB">
    <w:name w:val="0F4EBE0302FCDB4187BBC6F28F9A61BB"/>
  </w:style>
  <w:style w:type="paragraph" w:customStyle="1" w:styleId="DF5D999E7958994BA9F582010C673799">
    <w:name w:val="DF5D999E7958994BA9F582010C673799"/>
  </w:style>
  <w:style w:type="paragraph" w:customStyle="1" w:styleId="FEC30FAD1611C74E8BDC2267C700DC57">
    <w:name w:val="FEC30FAD1611C74E8BDC2267C700DC57"/>
  </w:style>
  <w:style w:type="paragraph" w:customStyle="1" w:styleId="17413A715DEAC14398DF4951A5B2C6DC">
    <w:name w:val="17413A715DEAC14398DF4951A5B2C6DC"/>
  </w:style>
  <w:style w:type="paragraph" w:customStyle="1" w:styleId="A72AB594B52F1F469B48C2BB45941AE6">
    <w:name w:val="A72AB594B52F1F469B48C2BB45941AE6"/>
  </w:style>
  <w:style w:type="paragraph" w:customStyle="1" w:styleId="8CD78846253F7B468114CD2778E30F13">
    <w:name w:val="8CD78846253F7B468114CD2778E30F13"/>
  </w:style>
  <w:style w:type="paragraph" w:customStyle="1" w:styleId="60CDF99329893242B8B55B1989937535">
    <w:name w:val="60CDF99329893242B8B55B1989937535"/>
  </w:style>
  <w:style w:type="paragraph" w:customStyle="1" w:styleId="E199A95B18FBAE41923FDC00F39B59F0">
    <w:name w:val="E199A95B18FBAE41923FDC00F39B59F0"/>
  </w:style>
  <w:style w:type="paragraph" w:customStyle="1" w:styleId="2B4B862FA2EB7B439ABFA96C53967B67">
    <w:name w:val="2B4B862FA2EB7B439ABFA96C53967B67"/>
  </w:style>
  <w:style w:type="paragraph" w:customStyle="1" w:styleId="E078B38B20AFCA4FA4B2B311CBA85D9D">
    <w:name w:val="E078B38B20AFCA4FA4B2B311CBA85D9D"/>
  </w:style>
  <w:style w:type="paragraph" w:customStyle="1" w:styleId="DF911757B342224893037F7C7E0C95F3">
    <w:name w:val="DF911757B342224893037F7C7E0C95F3"/>
  </w:style>
  <w:style w:type="paragraph" w:customStyle="1" w:styleId="7D2AB9B492A47641B09B80CC68415E38">
    <w:name w:val="7D2AB9B492A47641B09B80CC68415E38"/>
  </w:style>
  <w:style w:type="paragraph" w:customStyle="1" w:styleId="0CEBBEC56454DD4BA5A439D7A0CBE9E9">
    <w:name w:val="0CEBBEC56454DD4BA5A439D7A0CBE9E9"/>
  </w:style>
  <w:style w:type="paragraph" w:customStyle="1" w:styleId="DCBCD8333652424B91B6710B51FD05B5">
    <w:name w:val="DCBCD8333652424B91B6710B51FD05B5"/>
  </w:style>
  <w:style w:type="paragraph" w:customStyle="1" w:styleId="E444976C21064E4783954180049BC8AB">
    <w:name w:val="E444976C21064E4783954180049BC8AB"/>
  </w:style>
  <w:style w:type="paragraph" w:customStyle="1" w:styleId="5EFC3CBBE7C3184A8775D21CCFDB716C">
    <w:name w:val="5EFC3CBBE7C3184A8775D21CCFDB716C"/>
  </w:style>
  <w:style w:type="paragraph" w:customStyle="1" w:styleId="9ED829E7A1FC134CB67AB94238E32690">
    <w:name w:val="9ED829E7A1FC134CB67AB94238E32690"/>
  </w:style>
  <w:style w:type="paragraph" w:customStyle="1" w:styleId="5E900AC3440A6E4D9BB2775042A996A4">
    <w:name w:val="5E900AC3440A6E4D9BB2775042A996A4"/>
  </w:style>
  <w:style w:type="paragraph" w:customStyle="1" w:styleId="04060F780A9E2243952516DC526C52BC">
    <w:name w:val="04060F780A9E2243952516DC526C52BC"/>
  </w:style>
  <w:style w:type="paragraph" w:customStyle="1" w:styleId="832370263C2DE54FBDB60A665C951843">
    <w:name w:val="832370263C2DE54FBDB60A665C951843"/>
  </w:style>
  <w:style w:type="paragraph" w:customStyle="1" w:styleId="202BC86A83E90B4EA5D2F10654173F94">
    <w:name w:val="202BC86A83E90B4EA5D2F10654173F94"/>
  </w:style>
  <w:style w:type="paragraph" w:customStyle="1" w:styleId="07F72E5DDB632C46AE765693571F8111">
    <w:name w:val="07F72E5DDB632C46AE765693571F8111"/>
  </w:style>
  <w:style w:type="paragraph" w:customStyle="1" w:styleId="A96EE3DDE080BF449333A3DFBDED7D11">
    <w:name w:val="A96EE3DDE080BF449333A3DFBDED7D11"/>
  </w:style>
  <w:style w:type="paragraph" w:customStyle="1" w:styleId="5A7346767AA84F4E99C593A4702336E2">
    <w:name w:val="5A7346767AA84F4E99C593A4702336E2"/>
  </w:style>
  <w:style w:type="paragraph" w:customStyle="1" w:styleId="B3B2ED297316A94AA85DC0B2B2AA8FE5">
    <w:name w:val="B3B2ED297316A94AA85DC0B2B2AA8FE5"/>
  </w:style>
  <w:style w:type="paragraph" w:customStyle="1" w:styleId="A148A2EA380FEC4CA1F8B66459E0B65B">
    <w:name w:val="A148A2EA380FEC4CA1F8B66459E0B65B"/>
  </w:style>
  <w:style w:type="paragraph" w:customStyle="1" w:styleId="A81FDB05EA92E1498713624A7056F515">
    <w:name w:val="A81FDB05EA92E1498713624A7056F515"/>
  </w:style>
  <w:style w:type="paragraph" w:customStyle="1" w:styleId="A93C5DDC91175D49B693061297E92D3F">
    <w:name w:val="A93C5DDC91175D49B693061297E92D3F"/>
  </w:style>
  <w:style w:type="paragraph" w:customStyle="1" w:styleId="BC280D4E3F41664A81283AB782F14E63">
    <w:name w:val="BC280D4E3F41664A81283AB782F14E63"/>
  </w:style>
  <w:style w:type="paragraph" w:customStyle="1" w:styleId="60F0BDD6F46D3949B95C76CE8FADDD48">
    <w:name w:val="60F0BDD6F46D3949B95C76CE8FADDD48"/>
  </w:style>
  <w:style w:type="paragraph" w:customStyle="1" w:styleId="32D56745CD8E5347BC6A168316459011">
    <w:name w:val="32D56745CD8E5347BC6A168316459011"/>
  </w:style>
  <w:style w:type="paragraph" w:customStyle="1" w:styleId="73D159DAD6FC274BA0950990639B5920">
    <w:name w:val="73D159DAD6FC274BA0950990639B5920"/>
  </w:style>
  <w:style w:type="paragraph" w:customStyle="1" w:styleId="008899E9E90D9B49AA01E295F6702306">
    <w:name w:val="008899E9E90D9B49AA01E295F6702306"/>
  </w:style>
  <w:style w:type="paragraph" w:customStyle="1" w:styleId="79D65321126562418E98B28E762C6D3D">
    <w:name w:val="79D65321126562418E98B28E762C6D3D"/>
  </w:style>
  <w:style w:type="paragraph" w:customStyle="1" w:styleId="35D0474DA9264E42A49554AD88888187">
    <w:name w:val="35D0474DA9264E42A49554AD88888187"/>
  </w:style>
  <w:style w:type="paragraph" w:customStyle="1" w:styleId="F2092363C02F7C449A3888BDBC76369A">
    <w:name w:val="F2092363C02F7C449A3888BDBC76369A"/>
  </w:style>
  <w:style w:type="paragraph" w:customStyle="1" w:styleId="9476CDF358B5DC42BB93D691413E6E66">
    <w:name w:val="9476CDF358B5DC42BB93D691413E6E66"/>
  </w:style>
  <w:style w:type="paragraph" w:customStyle="1" w:styleId="5FE7FFC6DE005C48B9CE9A046480BCD5">
    <w:name w:val="5FE7FFC6DE005C48B9CE9A046480BCD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 Classic 2">
      <a:maj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Arial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Props1.xml><?xml version="1.0" encoding="utf-8"?>
<ds:datastoreItem xmlns:ds="http://schemas.openxmlformats.org/officeDocument/2006/customXml" ds:itemID="{AD850E53-F78F-41EA-8A89-709E1BDB1021}">
  <ds:schemaRefs>
    <ds:schemaRef ds:uri="http://schemas.openxmlformats.org/officeDocument/2006/bibliography"/>
    <ds:schemaRef ds:uri="http://www.w3.org/2000/xmlns/"/>
  </ds:schemaRefs>
</ds:datastoreItem>
</file>

<file path=customXml/itemProps2.xml><?xml version="1.0" encoding="utf-8"?>
<ds:datastoreItem xmlns:ds="http://schemas.openxmlformats.org/officeDocument/2006/customXml" ds:itemID="{9F2F5064-1345-470E-9511-8B5E6C698AD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{DF465EDD-8677-8C42-9E93-F7D9AEA68E16}tf16402104.dotx</Template>
  <TotalTime>14</TotalTime>
  <Pages>1</Pages>
  <Words>94</Words>
  <Characters>709</Characters>
  <Application>Microsoft Office Word</Application>
  <DocSecurity>0</DocSecurity>
  <Lines>5</Lines>
  <Paragraphs>1</Paragraphs>
  <ScaleCrop>false</ScaleCrop>
  <Company/>
  <LinksUpToDate>false</LinksUpToDate>
  <CharactersWithSpaces>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augustinegitonga094@gmail.com</dc:creator>
  <cp:keywords/>
  <dc:description/>
  <cp:lastModifiedBy>augustinegitonga094@gmail.com</cp:lastModifiedBy>
  <cp:revision>26</cp:revision>
  <cp:lastPrinted>2003-07-10T16:26:00Z</cp:lastPrinted>
  <dcterms:created xsi:type="dcterms:W3CDTF">2024-10-25T16:06:00Z</dcterms:created>
  <dcterms:modified xsi:type="dcterms:W3CDTF">2024-10-25T16:20:00Z</dcterms:modified>
</cp:coreProperties>
</file>